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Pr="00F5696F" w:rsidRDefault="00D76A4E" w:rsidP="00011D35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 w:rsidR="00F5696F" w:rsidRPr="00F5696F">
        <w:rPr>
          <w:b/>
          <w:bCs/>
          <w:sz w:val="28"/>
          <w:szCs w:val="28"/>
          <w:lang w:val="ru-RU"/>
        </w:rPr>
        <w:t xml:space="preserve"> 1</w:t>
      </w:r>
    </w:p>
    <w:p w:rsidR="00011D35" w:rsidRPr="00A26518" w:rsidRDefault="00011D35" w:rsidP="00F5696F">
      <w:pPr>
        <w:ind w:firstLine="709"/>
        <w:jc w:val="both"/>
        <w:rPr>
          <w:bCs/>
          <w:sz w:val="28"/>
          <w:szCs w:val="28"/>
          <w:lang w:val="ru-RU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F5696F" w:rsidRPr="00F5696F">
        <w:rPr>
          <w:bCs/>
          <w:sz w:val="28"/>
          <w:szCs w:val="28"/>
        </w:rPr>
        <w:t>Класи й об'єкти в</w:t>
      </w:r>
      <w:r w:rsidR="00F5696F" w:rsidRPr="00F5696F">
        <w:rPr>
          <w:bCs/>
          <w:sz w:val="28"/>
          <w:szCs w:val="28"/>
          <w:lang w:val="ru-RU"/>
        </w:rPr>
        <w:t xml:space="preserve"> </w:t>
      </w:r>
      <w:r w:rsidR="00F5696F">
        <w:rPr>
          <w:bCs/>
          <w:sz w:val="28"/>
          <w:szCs w:val="28"/>
          <w:lang w:val="en-US"/>
        </w:rPr>
        <w:t>C</w:t>
      </w:r>
      <w:r w:rsidR="00F5696F" w:rsidRPr="00F5696F">
        <w:rPr>
          <w:bCs/>
          <w:sz w:val="28"/>
          <w:szCs w:val="28"/>
          <w:lang w:val="ru-RU"/>
        </w:rPr>
        <w:t xml:space="preserve">++ </w:t>
      </w:r>
      <w:r w:rsidR="00F5696F">
        <w:rPr>
          <w:bCs/>
          <w:sz w:val="28"/>
          <w:szCs w:val="28"/>
          <w:lang w:val="ru-RU"/>
        </w:rPr>
        <w:t xml:space="preserve">та </w:t>
      </w:r>
      <w:r w:rsidR="00F5696F">
        <w:rPr>
          <w:bCs/>
          <w:sz w:val="28"/>
          <w:szCs w:val="28"/>
          <w:lang w:val="en-US"/>
        </w:rPr>
        <w:t>C</w:t>
      </w:r>
      <w:r w:rsidR="00F5696F" w:rsidRPr="00F5696F">
        <w:rPr>
          <w:bCs/>
          <w:sz w:val="28"/>
          <w:szCs w:val="28"/>
          <w:lang w:val="ru-RU"/>
        </w:rPr>
        <w:t>#</w:t>
      </w:r>
      <w:r w:rsidR="00F5696F" w:rsidRPr="00A26518">
        <w:rPr>
          <w:bCs/>
          <w:sz w:val="28"/>
          <w:szCs w:val="28"/>
          <w:lang w:val="ru-RU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A26518" w:rsidRPr="00A26518">
        <w:rPr>
          <w:sz w:val="28"/>
          <w:szCs w:val="28"/>
        </w:rPr>
        <w:t>Одержати н</w:t>
      </w:r>
      <w:r w:rsidR="00A26518">
        <w:rPr>
          <w:sz w:val="28"/>
          <w:szCs w:val="28"/>
        </w:rPr>
        <w:t xml:space="preserve">авички реалізації класів на С++ </w:t>
      </w:r>
      <w:r w:rsidR="00A26518">
        <w:rPr>
          <w:bCs/>
          <w:sz w:val="28"/>
          <w:szCs w:val="28"/>
          <w:lang w:val="ru-RU"/>
        </w:rPr>
        <w:t xml:space="preserve">та </w:t>
      </w:r>
      <w:r w:rsidR="00A26518">
        <w:rPr>
          <w:bCs/>
          <w:sz w:val="28"/>
          <w:szCs w:val="28"/>
          <w:lang w:val="en-US"/>
        </w:rPr>
        <w:t>C</w:t>
      </w:r>
      <w:r w:rsidR="00A26518" w:rsidRPr="00F5696F">
        <w:rPr>
          <w:bCs/>
          <w:sz w:val="28"/>
          <w:szCs w:val="28"/>
          <w:lang w:val="ru-RU"/>
        </w:rPr>
        <w:t>#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676C7E" w:rsidRPr="00676C7E" w:rsidRDefault="00B102A6" w:rsidP="00011D35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 w:rsidR="00676C7E">
        <w:rPr>
          <w:b/>
          <w:bCs/>
          <w:sz w:val="28"/>
          <w:szCs w:val="28"/>
          <w:lang w:val="en-US"/>
        </w:rPr>
        <w:t xml:space="preserve"> 1</w:t>
      </w:r>
      <w:r w:rsidR="00011D35" w:rsidRPr="00F74B5D">
        <w:rPr>
          <w:bCs/>
          <w:sz w:val="28"/>
          <w:szCs w:val="28"/>
          <w:lang w:val="ru-RU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</w:tblGrid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</w:rPr>
              <w:t>10.ЦЕХ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ім'я- </w:t>
            </w:r>
            <w:proofErr w:type="spellStart"/>
            <w:r>
              <w:rPr>
                <w:sz w:val="28"/>
              </w:rPr>
              <w:t>char</w:t>
            </w:r>
            <w:proofErr w:type="spellEnd"/>
            <w:r>
              <w:rPr>
                <w:sz w:val="28"/>
              </w:rPr>
              <w:t>*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начальник – </w:t>
            </w:r>
            <w:proofErr w:type="spellStart"/>
            <w:r>
              <w:rPr>
                <w:sz w:val="28"/>
              </w:rPr>
              <w:t>char</w:t>
            </w:r>
            <w:proofErr w:type="spellEnd"/>
            <w:r>
              <w:rPr>
                <w:sz w:val="28"/>
              </w:rPr>
              <w:t>*</w:t>
            </w:r>
          </w:p>
        </w:tc>
      </w:tr>
      <w:tr w:rsidR="00676C7E" w:rsidTr="00676C7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6C7E" w:rsidRDefault="00676C7E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кількість працюючих- </w:t>
            </w:r>
            <w:proofErr w:type="spellStart"/>
            <w:r>
              <w:rPr>
                <w:sz w:val="28"/>
              </w:rPr>
              <w:t>int</w:t>
            </w:r>
            <w:proofErr w:type="spellEnd"/>
          </w:p>
        </w:tc>
      </w:tr>
    </w:tbl>
    <w:p w:rsidR="00D76A4E" w:rsidRPr="00B102A6" w:rsidRDefault="00D76A4E" w:rsidP="00011D35">
      <w:pPr>
        <w:ind w:firstLine="709"/>
        <w:rPr>
          <w:b/>
          <w:bCs/>
          <w:sz w:val="28"/>
          <w:szCs w:val="28"/>
          <w:lang w:val="ru-RU"/>
        </w:rPr>
      </w:pPr>
    </w:p>
    <w:p w:rsidR="00011D35" w:rsidRDefault="00676C7E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011D35">
        <w:rPr>
          <w:b/>
          <w:bCs/>
          <w:sz w:val="28"/>
          <w:szCs w:val="28"/>
        </w:rPr>
        <w:t>од програми:</w:t>
      </w:r>
    </w:p>
    <w:p w:rsidR="00676C7E" w:rsidRDefault="00676C7E" w:rsidP="009169BC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С++</w:t>
      </w:r>
    </w:p>
    <w:p w:rsidR="00676C7E" w:rsidRDefault="009169BC" w:rsidP="00011D35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файл </w:t>
      </w:r>
      <w:proofErr w:type="spellStart"/>
      <w:r>
        <w:rPr>
          <w:b/>
          <w:bCs/>
          <w:sz w:val="28"/>
          <w:szCs w:val="28"/>
          <w:lang w:val="en-US"/>
        </w:rPr>
        <w:t>Ceh.h</w:t>
      </w:r>
      <w:proofErr w:type="spellEnd"/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once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name[30];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director[30];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&amp;);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getWorkersCount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setWorkerCount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9169BC" w:rsidRPr="009169BC" w:rsidRDefault="00524BB7" w:rsidP="00524BB7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};</w:t>
      </w:r>
    </w:p>
    <w:p w:rsidR="009169BC" w:rsidRDefault="009169BC" w:rsidP="009169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  <w:t xml:space="preserve">Файл </w:t>
      </w:r>
      <w:r>
        <w:rPr>
          <w:b/>
          <w:bCs/>
          <w:sz w:val="28"/>
          <w:szCs w:val="28"/>
          <w:lang w:val="en-US"/>
        </w:rPr>
        <w:t>Ceh.cpp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Ceh.h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&gt;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:name(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director(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workers(0)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"simple create\n"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workers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"Constructor with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params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workers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>
      <w:pPr>
        <w:rPr>
          <w:rFonts w:ascii="Consolas" w:hAnsi="Consolas" w:cs="Consolas"/>
          <w:color w:val="008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br w:type="page"/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lastRenderedPageBreak/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 xml:space="preserve">&amp;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 xml:space="preserve"> &lt;&lt; "Construct-copy\n";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this-&gt;name, ceh.name);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 xml:space="preserve">this-&gt;director,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ceh.director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ab/>
        <w:t xml:space="preserve">this-&gt;workers =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ceh.workers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:~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"DELETED: 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-&gt;name;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-&gt;director;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getWorkersCount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-&gt;workers;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char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strcpy_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director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setWorkerCount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count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-&gt;workers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count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"Name=%s, Director=%s, Workers=%d\n"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-&gt;name,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-&gt;director,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-&gt;workers);</w:t>
      </w:r>
    </w:p>
    <w:p w:rsidR="009169BC" w:rsidRDefault="00524BB7" w:rsidP="00524BB7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9169BC" w:rsidRDefault="009169BC" w:rsidP="009169B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  <w:t xml:space="preserve">Файл </w:t>
      </w:r>
      <w:r>
        <w:rPr>
          <w:b/>
          <w:bCs/>
          <w:sz w:val="28"/>
          <w:szCs w:val="28"/>
          <w:lang w:val="en-US"/>
        </w:rPr>
        <w:t>main.cpp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&gt;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Ceh.h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space()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 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main(){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ceh1;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hztp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Ghans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V. G."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23);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ceh3, *ceh4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ceh2:\t"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ceh3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ceh3:\t"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ceh3.setWorkerCount(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30);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ceh3.showAllParams(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ceh4 = &amp;ceh3;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ceh4:\t"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ceh4-&gt;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"new direct"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ceh4-&gt;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"SETTERS\n"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 before\t"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ceh1.setName(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hrd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ceh1.setDirector(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Porg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R. A."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ceh1.setWorkerCount(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12);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 after\t"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"GETTERS(ceh2)\n"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=%s,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getDirector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=%s,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getWorkers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=%d\n"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ceh2.getName(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ceh2.getDirector(),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ceh2.getWorkersCount());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"Static array\n"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array[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3] = { 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"Ivanov"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Afgwgsg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F. F."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,50),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Petrova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Mdsdfsg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K. L."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,18),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Sudorov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Klnkdfg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J. R."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,18) };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array)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ceh.showAllParams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Dinamic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array\n"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* p;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p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3];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array) {p[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++;}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"Void reference\n"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::*pf)();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&amp;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1].*pf)();</w:t>
      </w: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524BB7" w:rsidRDefault="00524BB7" w:rsidP="00524BB7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524BB7" w:rsidRDefault="00524BB7" w:rsidP="00524BB7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A7634D" w:rsidRDefault="00A763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1D35" w:rsidRDefault="00011D35" w:rsidP="00524BB7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A7634D" w:rsidRDefault="00A7634D" w:rsidP="00D76A4E">
      <w:pPr>
        <w:rPr>
          <w:noProof/>
          <w:lang w:val="en-US" w:eastAsia="en-US"/>
        </w:rPr>
      </w:pPr>
    </w:p>
    <w:p w:rsidR="00011D35" w:rsidRDefault="00A7634D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1C71EF7" wp14:editId="6799ACBE">
            <wp:extent cx="5945505" cy="62886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622"/>
                    <a:stretch/>
                  </pic:blipFill>
                  <pic:spPr bwMode="auto">
                    <a:xfrm>
                      <a:off x="0" y="0"/>
                      <a:ext cx="5945505" cy="628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9BC" w:rsidRPr="00FA01CB" w:rsidRDefault="009169BC" w:rsidP="009169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</w:t>
      </w:r>
      <w:r w:rsidRPr="00FA01CB">
        <w:rPr>
          <w:b/>
          <w:bCs/>
          <w:sz w:val="28"/>
          <w:szCs w:val="28"/>
        </w:rPr>
        <w:t>#</w:t>
      </w:r>
    </w:p>
    <w:p w:rsidR="009169BC" w:rsidRP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 </w:t>
      </w:r>
      <w:proofErr w:type="spellStart"/>
      <w:r>
        <w:rPr>
          <w:b/>
          <w:bCs/>
          <w:sz w:val="28"/>
          <w:szCs w:val="28"/>
          <w:lang w:val="en-US"/>
        </w:rPr>
        <w:t>Ceh</w:t>
      </w:r>
      <w:proofErr w:type="spellEnd"/>
      <w:r w:rsidRPr="00FA01CB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cs</w:t>
      </w:r>
      <w:proofErr w:type="spellEnd"/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laba1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"Simple create"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name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director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workers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workers)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"Construct with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params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name;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director;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workers;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"Construct-copy"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ceh.name;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getWorkersCount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name)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.name = name;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director)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director;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setWorkerCount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count)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count;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String.Format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"Name={0}, Director={1}, Workers={2}"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.name,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.director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.workers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05179" w:rsidRDefault="00105179" w:rsidP="00105179">
      <w:pPr>
        <w:rPr>
          <w:rFonts w:ascii="Consolas" w:hAnsi="Consolas" w:cs="Consolas"/>
          <w:color w:val="0000FF"/>
          <w:sz w:val="19"/>
          <w:szCs w:val="19"/>
          <w:lang w:val="en-US" w:eastAsia="uk-UA"/>
        </w:rPr>
      </w:pPr>
    </w:p>
    <w:p w:rsidR="00FA01CB" w:rsidRP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Program</w:t>
      </w:r>
      <w:r w:rsidRPr="00FA01CB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cs</w:t>
      </w:r>
      <w:proofErr w:type="spellEnd"/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laba1{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Program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ceh1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ceh2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hztp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Ghans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V. G."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23);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ceh3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,ceh4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ceh2:\t"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ceh3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ceh3: 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ceh3.setWorkerCount(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30);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ceh3.showAllParams(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"SHOW ceh4: 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ceh4 = ceh3;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ceh4.setDirector(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"new direct"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ceh4.showAllParams(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"SETTERS"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 before\t"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ceh1.setName(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hrd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ceh1.setDirector(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Porg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R. A."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ceh1.setWorkerCount(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12);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"ceh1 after\t"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ceh1.showAllParams(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"GETTERS(ceh2)"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String.Format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={0},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getDirector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={1},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getWorkers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={2}"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ceh2.getName(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ceh2.getDirector(), ceh2.getWorkersCount()));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space(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"Array"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array1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[]{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"Ivanov"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Afgwgsg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F. F."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,50),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Petrova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Mdsdfsg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K. L."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,18),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Sudorov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Klnkdfg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 J. R."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,18)};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array1)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ceh.showAllParams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Console.ReadKey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space(){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105179" w:rsidRDefault="00105179" w:rsidP="001051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FA01CB" w:rsidRDefault="00FA01CB" w:rsidP="00FA01C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FA01CB" w:rsidRDefault="00FA01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FA01CB" w:rsidRDefault="00FA01CB" w:rsidP="00FA01CB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FA01CB" w:rsidRDefault="00105179" w:rsidP="009169BC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0F7960D" wp14:editId="207B5D28">
            <wp:extent cx="5945505" cy="34270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CB" w:rsidRDefault="00FA01CB" w:rsidP="009169BC">
      <w:pPr>
        <w:rPr>
          <w:b/>
          <w:bCs/>
          <w:sz w:val="28"/>
          <w:szCs w:val="28"/>
        </w:rPr>
      </w:pPr>
    </w:p>
    <w:p w:rsidR="00FA01CB" w:rsidRDefault="00FA01CB" w:rsidP="00916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Завдання 2:</w:t>
      </w:r>
    </w:p>
    <w:p w:rsidR="00575538" w:rsidRPr="00575538" w:rsidRDefault="00575538" w:rsidP="00575538">
      <w:pPr>
        <w:ind w:firstLine="360"/>
        <w:rPr>
          <w:bCs/>
          <w:sz w:val="28"/>
          <w:szCs w:val="28"/>
        </w:rPr>
      </w:pPr>
      <w:r w:rsidRPr="00575538">
        <w:rPr>
          <w:bCs/>
          <w:sz w:val="28"/>
          <w:szCs w:val="28"/>
        </w:rPr>
        <w:t>Розробити програмну реалізацію класу з тестовою програмою для перевірки функціонування всіх методів класу.</w:t>
      </w:r>
    </w:p>
    <w:p w:rsidR="00575538" w:rsidRDefault="00575538" w:rsidP="00575538">
      <w:pPr>
        <w:spacing w:line="240" w:lineRule="atLeast"/>
        <w:ind w:left="360" w:right="279"/>
      </w:pPr>
      <w:r w:rsidRPr="00575538">
        <w:rPr>
          <w:lang w:val="ru-RU"/>
        </w:rPr>
        <w:t xml:space="preserve">10. </w:t>
      </w:r>
      <w:r>
        <w:t xml:space="preserve">Створити клас для роботи з датою. Розробити наступні елементи класу: </w:t>
      </w:r>
    </w:p>
    <w:p w:rsidR="00575538" w:rsidRDefault="00575538" w:rsidP="00575538">
      <w:pPr>
        <w:numPr>
          <w:ilvl w:val="1"/>
          <w:numId w:val="22"/>
        </w:numPr>
        <w:spacing w:line="240" w:lineRule="atLeast"/>
        <w:ind w:right="279"/>
      </w:pPr>
      <w:r>
        <w:t xml:space="preserve">Поле </w:t>
      </w:r>
      <w:proofErr w:type="spellStart"/>
      <w:r>
        <w:t>DataTime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</w:p>
    <w:p w:rsidR="00575538" w:rsidRDefault="00575538" w:rsidP="00575538">
      <w:pPr>
        <w:numPr>
          <w:ilvl w:val="1"/>
          <w:numId w:val="22"/>
        </w:numPr>
        <w:tabs>
          <w:tab w:val="left" w:pos="1440"/>
        </w:tabs>
        <w:autoSpaceDE w:val="0"/>
        <w:autoSpaceDN w:val="0"/>
        <w:spacing w:line="240" w:lineRule="atLeast"/>
        <w:ind w:right="279"/>
      </w:pPr>
      <w:r>
        <w:t xml:space="preserve">Конструктори, що дозволяють встановити: </w:t>
      </w:r>
    </w:p>
    <w:p w:rsidR="00575538" w:rsidRDefault="00575538" w:rsidP="00575538">
      <w:pPr>
        <w:numPr>
          <w:ilvl w:val="2"/>
          <w:numId w:val="22"/>
        </w:numPr>
        <w:spacing w:line="240" w:lineRule="atLeast"/>
        <w:ind w:right="279"/>
      </w:pPr>
      <w:r>
        <w:t xml:space="preserve">задану дату </w:t>
      </w:r>
    </w:p>
    <w:p w:rsidR="00575538" w:rsidRDefault="00575538" w:rsidP="00575538">
      <w:pPr>
        <w:numPr>
          <w:ilvl w:val="2"/>
          <w:numId w:val="22"/>
        </w:numPr>
        <w:tabs>
          <w:tab w:val="left" w:pos="2160"/>
        </w:tabs>
        <w:autoSpaceDE w:val="0"/>
        <w:autoSpaceDN w:val="0"/>
        <w:spacing w:line="240" w:lineRule="atLeast"/>
        <w:ind w:right="279"/>
      </w:pPr>
      <w:r>
        <w:t xml:space="preserve">дату 1.01.2009 </w:t>
      </w:r>
    </w:p>
    <w:p w:rsidR="00575538" w:rsidRDefault="00575538" w:rsidP="00575538">
      <w:pPr>
        <w:numPr>
          <w:ilvl w:val="1"/>
          <w:numId w:val="22"/>
        </w:numPr>
        <w:spacing w:line="240" w:lineRule="atLeast"/>
        <w:ind w:right="279"/>
      </w:pPr>
      <w:r>
        <w:t xml:space="preserve">Методи, що дозволяють: </w:t>
      </w:r>
    </w:p>
    <w:p w:rsidR="00575538" w:rsidRDefault="00575538" w:rsidP="00575538">
      <w:pPr>
        <w:numPr>
          <w:ilvl w:val="2"/>
          <w:numId w:val="22"/>
        </w:numPr>
        <w:spacing w:line="240" w:lineRule="atLeast"/>
        <w:ind w:right="279"/>
      </w:pPr>
      <w:r>
        <w:t xml:space="preserve">обчислити дату попереднього дня; </w:t>
      </w:r>
    </w:p>
    <w:p w:rsidR="00575538" w:rsidRDefault="00575538" w:rsidP="00575538">
      <w:pPr>
        <w:numPr>
          <w:ilvl w:val="2"/>
          <w:numId w:val="22"/>
        </w:numPr>
        <w:tabs>
          <w:tab w:val="left" w:pos="2160"/>
        </w:tabs>
        <w:autoSpaceDE w:val="0"/>
        <w:autoSpaceDN w:val="0"/>
        <w:spacing w:line="240" w:lineRule="atLeast"/>
        <w:ind w:right="279"/>
      </w:pPr>
      <w:r>
        <w:t xml:space="preserve">обчислити дату наступного дня; </w:t>
      </w:r>
    </w:p>
    <w:p w:rsidR="00575538" w:rsidRDefault="00575538" w:rsidP="00575538">
      <w:pPr>
        <w:numPr>
          <w:ilvl w:val="2"/>
          <w:numId w:val="22"/>
        </w:numPr>
        <w:tabs>
          <w:tab w:val="left" w:pos="2160"/>
        </w:tabs>
        <w:autoSpaceDE w:val="0"/>
        <w:autoSpaceDN w:val="0"/>
        <w:spacing w:line="240" w:lineRule="atLeast"/>
        <w:ind w:right="279"/>
      </w:pPr>
      <w:r>
        <w:t xml:space="preserve">визначити скільки днів залишилося до кінця місяця. </w:t>
      </w:r>
    </w:p>
    <w:p w:rsidR="00575538" w:rsidRDefault="00575538" w:rsidP="00575538">
      <w:pPr>
        <w:numPr>
          <w:ilvl w:val="1"/>
          <w:numId w:val="22"/>
        </w:numPr>
        <w:spacing w:line="240" w:lineRule="atLeast"/>
        <w:ind w:right="279"/>
      </w:pPr>
      <w:r>
        <w:t xml:space="preserve">Властивості: </w:t>
      </w:r>
    </w:p>
    <w:p w:rsidR="00575538" w:rsidRDefault="00575538" w:rsidP="00575538">
      <w:pPr>
        <w:numPr>
          <w:ilvl w:val="2"/>
          <w:numId w:val="22"/>
        </w:numPr>
        <w:spacing w:line="240" w:lineRule="atLeast"/>
        <w:ind w:right="279"/>
      </w:pPr>
      <w:r>
        <w:t xml:space="preserve">які надають можливість  встановити або отримати значення поля класу (доступно для читання і запису) </w:t>
      </w:r>
    </w:p>
    <w:p w:rsidR="00EE3684" w:rsidRDefault="00575538" w:rsidP="00EE3684">
      <w:pPr>
        <w:numPr>
          <w:ilvl w:val="2"/>
          <w:numId w:val="22"/>
        </w:numPr>
        <w:tabs>
          <w:tab w:val="left" w:pos="2160"/>
        </w:tabs>
        <w:autoSpaceDE w:val="0"/>
        <w:autoSpaceDN w:val="0"/>
        <w:spacing w:line="240" w:lineRule="atLeast"/>
        <w:ind w:right="279"/>
        <w:rPr>
          <w:szCs w:val="20"/>
        </w:rPr>
      </w:pPr>
      <w:r>
        <w:t xml:space="preserve">які надають можливість  визначити рік </w:t>
      </w:r>
      <w:proofErr w:type="spellStart"/>
      <w:r>
        <w:t>высокосным</w:t>
      </w:r>
      <w:proofErr w:type="spellEnd"/>
      <w:r>
        <w:t xml:space="preserve"> (доступно тільки для читання) </w:t>
      </w:r>
    </w:p>
    <w:p w:rsidR="00EE3684" w:rsidRDefault="00EE3684" w:rsidP="00EE3684">
      <w:pPr>
        <w:tabs>
          <w:tab w:val="left" w:pos="2160"/>
        </w:tabs>
        <w:autoSpaceDE w:val="0"/>
        <w:autoSpaceDN w:val="0"/>
        <w:spacing w:line="240" w:lineRule="atLeast"/>
        <w:ind w:left="1800" w:right="279"/>
        <w:rPr>
          <w:szCs w:val="20"/>
        </w:rPr>
      </w:pPr>
    </w:p>
    <w:p w:rsidR="00EE3684" w:rsidRDefault="00EE3684" w:rsidP="00EE3684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програми:</w:t>
      </w:r>
    </w:p>
    <w:p w:rsidR="00EE3684" w:rsidRDefault="00EE3684" w:rsidP="00EE3684">
      <w:pPr>
        <w:autoSpaceDE w:val="0"/>
        <w:autoSpaceDN w:val="0"/>
        <w:spacing w:line="240" w:lineRule="atLeast"/>
        <w:ind w:left="1800" w:right="27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С++</w:t>
      </w:r>
    </w:p>
    <w:p w:rsidR="00EE3684" w:rsidRPr="00825B83" w:rsidRDefault="00EE3684" w:rsidP="00EE3684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ab/>
        <w:t>файл</w:t>
      </w:r>
      <w:r w:rsidRPr="00EE3684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DataTime</w:t>
      </w:r>
      <w:proofErr w:type="spellEnd"/>
      <w:r w:rsidRPr="00EE368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h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  <w:t>~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setAll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getMounth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previousDay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countEndDays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inputDate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EE3684" w:rsidRP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};</w:t>
      </w:r>
    </w:p>
    <w:p w:rsidR="00EE3684" w:rsidRPr="00EE3684" w:rsidRDefault="00EE3684" w:rsidP="00EE3684">
      <w:pPr>
        <w:autoSpaceDE w:val="0"/>
        <w:autoSpaceDN w:val="0"/>
        <w:spacing w:line="240" w:lineRule="atLeast"/>
        <w:ind w:right="279"/>
        <w:rPr>
          <w:szCs w:val="20"/>
        </w:rPr>
      </w:pPr>
      <w:r>
        <w:rPr>
          <w:b/>
          <w:bCs/>
          <w:sz w:val="28"/>
          <w:szCs w:val="28"/>
        </w:rPr>
        <w:tab/>
        <w:t>файл</w:t>
      </w:r>
      <w:r w:rsidRPr="00EE3684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DateTime</w:t>
      </w:r>
      <w:proofErr w:type="spellEnd"/>
      <w:r w:rsidRPr="00EE3684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cpp</w:t>
      </w:r>
      <w:proofErr w:type="spellEnd"/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DateTime.h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&gt;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:day(1), month(1), year(2009) {}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: day(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month(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year(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:~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setAll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getMounth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getDay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-&gt;day++;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31) { day = 1; month++;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4) || (month == 6) || (month == 9) || (month == 11))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30) { day = 1; month++;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307839" w:rsidRDefault="009C75BB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    </w:t>
      </w:r>
      <w:r w:rsidR="00307839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|| ((year % 4 == 0) &amp;&amp; (year % </w:t>
      </w:r>
      <w:proofErr w:type="gramStart"/>
      <w:r w:rsidR="00307839">
        <w:rPr>
          <w:rFonts w:ascii="Consolas" w:hAnsi="Consolas" w:cs="Consolas"/>
          <w:color w:val="000000"/>
          <w:sz w:val="19"/>
          <w:szCs w:val="19"/>
          <w:lang w:val="en-US" w:eastAsia="uk-UA"/>
        </w:rPr>
        <w:t>100 !</w:t>
      </w:r>
      <w:proofErr w:type="gramEnd"/>
      <w:r w:rsidR="00307839">
        <w:rPr>
          <w:rFonts w:ascii="Consolas" w:hAnsi="Consolas" w:cs="Consolas"/>
          <w:color w:val="000000"/>
          <w:sz w:val="19"/>
          <w:szCs w:val="19"/>
          <w:lang w:val="en-US" w:eastAsia="uk-UA"/>
        </w:rPr>
        <w:t>= 0) &amp;&amp; (year % 400 == 0)))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29) { day = 1; month++;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28) { day = 1; month++; }}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&gt; 12) { month = 1;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year++;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previousDay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-&gt;day--;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1 || month == 8) { day = 31; month--;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30; month--;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9C75BB" w:rsidRDefault="00307839" w:rsidP="009C75BB">
      <w:pPr>
        <w:autoSpaceDE w:val="0"/>
        <w:autoSpaceDN w:val="0"/>
        <w:adjustRightInd w:val="0"/>
        <w:ind w:left="5812" w:hanging="1552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|| ((year % 4 == 0) &amp;&amp; (year %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100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= 0) </w:t>
      </w:r>
    </w:p>
    <w:p w:rsidR="00307839" w:rsidRDefault="00307839" w:rsidP="009C75BB">
      <w:pPr>
        <w:autoSpaceDE w:val="0"/>
        <w:autoSpaceDN w:val="0"/>
        <w:adjustRightInd w:val="0"/>
        <w:ind w:left="4253" w:firstLine="1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&amp;&amp; (year % 400 == 0))) day = 29;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 = 28;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9C75B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2)||(month == 4)||(month == 6)||(month == 9)||(month == 11))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 { day = 31; month--; 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0)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31;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12;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countEndDays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A30F47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 </w:t>
      </w:r>
    </w:p>
    <w:p w:rsidR="00307839" w:rsidRDefault="00307839" w:rsidP="00A30F47">
      <w:pPr>
        <w:autoSpaceDE w:val="0"/>
        <w:autoSpaceDN w:val="0"/>
        <w:adjustRightInd w:val="0"/>
        <w:ind w:left="1418" w:firstLine="709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|| ((year % 4 == 0) &amp;&amp; (year %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100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= 0) &amp;&amp; (year % 400 == 0)))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29 - day;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28 - day;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 w:rsidR="009C75BB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7)&amp;&amp;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(mo</w:t>
      </w:r>
      <w:r w:rsidR="009C75BB">
        <w:rPr>
          <w:rFonts w:ascii="Consolas" w:hAnsi="Consolas" w:cs="Consolas"/>
          <w:color w:val="000000"/>
          <w:sz w:val="19"/>
          <w:szCs w:val="19"/>
          <w:lang w:val="en-US" w:eastAsia="uk-UA"/>
        </w:rPr>
        <w:t>nth % 2 == 1)) || ((month &gt;= 8)&amp;&amp;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(month % 2 == 0)))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31 - day;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30 - day;}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inputDate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){</w:t>
      </w:r>
    </w:p>
    <w:p w:rsidR="000041ED" w:rsidRDefault="00307839" w:rsidP="000041E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"year: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</w:t>
      </w:r>
      <w:r w:rsidR="000041ED"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</w:t>
      </w:r>
    </w:p>
    <w:p w:rsidR="000041ED" w:rsidRDefault="000041ED" w:rsidP="00307839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lang w:val="en-US" w:eastAsia="uk-UA"/>
        </w:rPr>
      </w:pP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307839" w:rsidRDefault="00307839" w:rsidP="0030783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"%02d.%02d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.%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04d\n"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day, month,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EE3684" w:rsidRDefault="00307839" w:rsidP="00307839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EE3684" w:rsidRDefault="00EE3684" w:rsidP="00EE3684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  <w:t xml:space="preserve">файл </w:t>
      </w:r>
      <w:r>
        <w:rPr>
          <w:b/>
          <w:bCs/>
          <w:sz w:val="28"/>
          <w:szCs w:val="28"/>
          <w:lang w:val="en-US"/>
        </w:rPr>
        <w:t>main</w:t>
      </w:r>
      <w:r w:rsidRPr="00825B83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cpp</w:t>
      </w:r>
      <w:proofErr w:type="spellEnd"/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&gt;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DateTime.h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main(){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"Enter count of dates:"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[n];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++)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{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"Enter date #"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inputDate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"Days to end this 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countEndDays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next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tmp.nextDay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previous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tmp.previousDay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  <w:r w:rsidR="00A30F47"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0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4E3F08" w:rsidRDefault="004E3F08" w:rsidP="004E3F08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A62BD7" w:rsidRDefault="00A62BD7" w:rsidP="00A62BD7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Результати:</w:t>
      </w:r>
    </w:p>
    <w:p w:rsidR="004A6654" w:rsidRPr="004A6654" w:rsidRDefault="004A6654" w:rsidP="00EE3684">
      <w:pPr>
        <w:autoSpaceDE w:val="0"/>
        <w:autoSpaceDN w:val="0"/>
        <w:spacing w:line="240" w:lineRule="atLeast"/>
        <w:ind w:right="279"/>
        <w:rPr>
          <w:szCs w:val="20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2B675A9" wp14:editId="5F6617F6">
            <wp:extent cx="4690753" cy="49941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076" cy="50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BD7" w:rsidRDefault="00A62BD7" w:rsidP="00A62BD7">
      <w:pPr>
        <w:autoSpaceDE w:val="0"/>
        <w:autoSpaceDN w:val="0"/>
        <w:spacing w:line="240" w:lineRule="atLeast"/>
        <w:ind w:left="1800" w:right="279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на С</w:t>
      </w:r>
      <w:r>
        <w:rPr>
          <w:b/>
          <w:bCs/>
          <w:sz w:val="28"/>
          <w:szCs w:val="28"/>
          <w:lang w:val="en-US"/>
        </w:rPr>
        <w:t>#</w:t>
      </w:r>
    </w:p>
    <w:p w:rsidR="00307839" w:rsidRDefault="00307839" w:rsidP="00307839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</w:rPr>
        <w:t xml:space="preserve">файл </w:t>
      </w:r>
      <w:proofErr w:type="spellStart"/>
      <w:r>
        <w:rPr>
          <w:b/>
          <w:bCs/>
          <w:sz w:val="28"/>
          <w:szCs w:val="28"/>
          <w:lang w:val="en-US"/>
        </w:rPr>
        <w:t>DateTime.cs</w:t>
      </w:r>
      <w:proofErr w:type="spell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zavd2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1;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1;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2009;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day;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month;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year;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++;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31) { day = 1; month++;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4) || (month == 6) || (month == 9) || (month == 11))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30) { day = 1; month++;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|| ((year % 4 == 0) &amp;&amp; (year %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100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= 0) &amp;&amp; (year % 400 == 0)))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29) { day = 1; month++;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28) { day = 1; month++; }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&gt; 12) { month = 1; year++;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Previousday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1 || month == 8) { day = 31; month--;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30; month--;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        || ((year % 4 == 0) &amp;&amp; (year %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100 !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= 0) &amp;&amp; (year % 400 == 0))) day = 29;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 = 28;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2) || (month == 4) || (month == 6) || (month == 9) || (month == 11))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 { day = 31; month--;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0)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31;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12;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CountEndDays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 || ((year % 4 == 0) &amp;&amp; (year % 100 != 0) &amp;&amp; (year % 400 == 0)))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29 - day;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28 - day;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31 - day;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30 - day;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InputDate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"year: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$"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{day,2: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D2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: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{month,2: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D2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: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{year,4: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D4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Default="00307839" w:rsidP="00307839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</w:rPr>
        <w:t xml:space="preserve">файл </w:t>
      </w:r>
      <w:proofErr w:type="spellStart"/>
      <w:r>
        <w:rPr>
          <w:b/>
          <w:bCs/>
          <w:sz w:val="28"/>
          <w:szCs w:val="28"/>
          <w:lang w:val="en-US"/>
        </w:rPr>
        <w:t>Program.cs</w:t>
      </w:r>
      <w:proofErr w:type="spellEnd"/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System;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zavd2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Program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"Enter count of dates: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[n];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++)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 xml:space="preserve">            {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$"Enter date #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+ 1}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InputDate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 xml:space="preserve">$"days to end this month: 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CountEndDays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()}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next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tmp.Nextday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previous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tmp.Previousday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ob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]).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ShowDate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}</w:t>
      </w:r>
    </w:p>
    <w:p w:rsid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}</w:t>
      </w:r>
    </w:p>
    <w:p w:rsidR="00AF69D1" w:rsidRPr="00AF69D1" w:rsidRDefault="00AF69D1" w:rsidP="00AF69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307839" w:rsidRPr="00307839" w:rsidRDefault="00307839" w:rsidP="00307839">
      <w:pPr>
        <w:autoSpaceDE w:val="0"/>
        <w:autoSpaceDN w:val="0"/>
        <w:spacing w:line="240" w:lineRule="atLeast"/>
        <w:ind w:right="27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</w:rPr>
        <w:t>Результати</w:t>
      </w:r>
      <w:r w:rsidR="004E3F08">
        <w:rPr>
          <w:b/>
          <w:bCs/>
          <w:sz w:val="28"/>
          <w:szCs w:val="28"/>
        </w:rPr>
        <w:t>:</w:t>
      </w:r>
    </w:p>
    <w:p w:rsidR="00EE3684" w:rsidRPr="00EE3684" w:rsidRDefault="00AF69D1" w:rsidP="00EE3684">
      <w:pPr>
        <w:autoSpaceDE w:val="0"/>
        <w:autoSpaceDN w:val="0"/>
        <w:spacing w:line="240" w:lineRule="atLeast"/>
        <w:ind w:right="279"/>
        <w:rPr>
          <w:szCs w:val="20"/>
        </w:rPr>
      </w:pPr>
      <w:r>
        <w:rPr>
          <w:noProof/>
          <w:lang w:val="en-US" w:eastAsia="en-US"/>
        </w:rPr>
        <w:drawing>
          <wp:inline distT="0" distB="0" distL="0" distR="0" wp14:anchorId="098F2BD2" wp14:editId="6432785C">
            <wp:extent cx="5945505" cy="49479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35" w:rsidRPr="00676C7E" w:rsidRDefault="00011D35" w:rsidP="00011D35">
      <w:pPr>
        <w:ind w:firstLine="709"/>
        <w:jc w:val="both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Висновок: </w:t>
      </w:r>
      <w:r w:rsidR="00676C7E">
        <w:rPr>
          <w:bCs/>
          <w:sz w:val="28"/>
          <w:szCs w:val="28"/>
        </w:rPr>
        <w:t>на лабораторній отримали практичні навички реалізації класів на С++ та С</w:t>
      </w:r>
      <w:r w:rsidR="00676C7E" w:rsidRPr="00676C7E">
        <w:rPr>
          <w:bCs/>
          <w:sz w:val="28"/>
          <w:szCs w:val="28"/>
          <w:lang w:val="ru-RU"/>
        </w:rPr>
        <w:t>#.</w:t>
      </w: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1E0977">
      <w:pPr>
        <w:ind w:firstLine="709"/>
        <w:jc w:val="both"/>
        <w:rPr>
          <w:sz w:val="28"/>
          <w:szCs w:val="28"/>
        </w:rPr>
      </w:pPr>
    </w:p>
    <w:sectPr w:rsidR="002D577D" w:rsidRPr="001E0977" w:rsidSect="00D627F5">
      <w:headerReference w:type="first" r:id="rId18"/>
      <w:footerReference w:type="first" r:id="rId19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EF3" w:rsidRDefault="00387EF3">
      <w:r>
        <w:separator/>
      </w:r>
    </w:p>
  </w:endnote>
  <w:endnote w:type="continuationSeparator" w:id="0">
    <w:p w:rsidR="00387EF3" w:rsidRDefault="0038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932" w:rsidRDefault="009C493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9C4932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5798792</wp:posOffset>
              </wp:positionH>
              <wp:positionV relativeFrom="paragraph">
                <wp:posOffset>46336</wp:posOffset>
              </wp:positionV>
              <wp:extent cx="320722" cy="273467"/>
              <wp:effectExtent l="0" t="0" r="0" b="0"/>
              <wp:wrapNone/>
              <wp:docPr id="4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722" cy="27346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9C4932" w:rsidRDefault="009C4932" w:rsidP="009C493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4" o:spid="_x0000_s1048" type="#_x0000_t202" style="position:absolute;margin-left:456.6pt;margin-top:3.65pt;width:25.25pt;height:21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" filled="f" stroked="f" strokeweight=".5pt">
              <v:textbox>
                <w:txbxContent>
                  <w:p w:rsidR="009C4932" w:rsidRDefault="009C4932" w:rsidP="009C4932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9169BC" w:rsidP="009169BC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ЛР.ПО2.ПІ172.01.10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9169BC" w:rsidP="009169BC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ЛР.ПО2.ПІ172.01.10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EF3" w:rsidRDefault="00387EF3">
      <w:r>
        <w:separator/>
      </w:r>
    </w:p>
  </w:footnote>
  <w:footnote w:type="continuationSeparator" w:id="0">
    <w:p w:rsidR="00387EF3" w:rsidRDefault="00387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932" w:rsidRDefault="009C493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9C4932">
    <w:pPr>
      <w:pStyle w:val="a8"/>
    </w:pPr>
    <w:bookmarkStart w:id="0" w:name="_GoBack"/>
    <w:bookmarkEnd w:id="0"/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-534035</wp:posOffset>
              </wp:positionH>
              <wp:positionV relativeFrom="paragraph">
                <wp:posOffset>-211455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574F4B">
                                <w:rPr>
                                  <w:sz w:val="16"/>
                                </w:rPr>
                                <w:t>Н.контр</w:t>
                              </w:r>
                              <w:proofErr w:type="spellEnd"/>
                              <w:r w:rsidRPr="00574F4B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9169BC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F5696F">
                              <w:rPr>
                                <w:bCs/>
                                <w:sz w:val="28"/>
                                <w:szCs w:val="28"/>
                              </w:rPr>
                              <w:t>Класи й об'єкти в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++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 xml:space="preserve">та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Pr="00F5696F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>#</w:t>
                            </w:r>
                            <w:r w:rsidRPr="00A26518">
                              <w:rPr>
                                <w:bCs/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46" y="15299"/>
                          <a:ext cx="411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9C493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861CE3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9169BC" w:rsidP="00071CC8">
                      <w:pPr>
                        <w:jc w:val="center"/>
                        <w:rPr>
                          <w:sz w:val="22"/>
                        </w:rPr>
                      </w:pPr>
                      <w:r w:rsidRPr="00F5696F">
                        <w:rPr>
                          <w:bCs/>
                          <w:sz w:val="28"/>
                          <w:szCs w:val="28"/>
                        </w:rPr>
                        <w:t>Класи й об'єкти в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++ </w:t>
                      </w:r>
                      <w:r>
                        <w:rPr>
                          <w:bCs/>
                          <w:sz w:val="28"/>
                          <w:szCs w:val="28"/>
                          <w:lang w:val="ru-RU"/>
                        </w:rPr>
                        <w:t xml:space="preserve">та </w:t>
                      </w:r>
                      <w:r>
                        <w:rPr>
                          <w:bCs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F5696F">
                        <w:rPr>
                          <w:bCs/>
                          <w:sz w:val="28"/>
                          <w:szCs w:val="28"/>
                          <w:lang w:val="ru-RU"/>
                        </w:rPr>
                        <w:t>#</w:t>
                      </w:r>
                      <w:r w:rsidRPr="00A26518">
                        <w:rPr>
                          <w:bCs/>
                          <w:sz w:val="28"/>
                          <w:szCs w:val="28"/>
                          <w:lang w:val="ru-RU"/>
                        </w:rPr>
                        <w:t>.</w:t>
                      </w:r>
                    </w:p>
                  </w:txbxContent>
                </v:textbox>
              </v:shape>
              <v:shape id="Text Box 62" o:spid="_x0000_s1089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846;top:15299;width:411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9C493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797;top:1529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y08xAAAANsAAAAPAAAAZHJzL2Rvd25yZXYueG1sRI9Ba4NA&#10;FITvhf6H5RV6KXFtI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GCnLTzEAAAA2wAAAA8A&#10;AAAAAAAAAAAAAAAABwIAAGRycy9kb3ducmV2LnhtbFBLBQYAAAAAAwADALcAAAD4AgAAAAA=&#10;" filled="f" stroked="f">
                <v:textbox inset="0,0,0,0">
                  <w:txbxContent>
                    <w:p w:rsidR="00D627F5" w:rsidRDefault="00861CE3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9169BC" w:rsidRDefault="009169BC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Гуменна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9169BC" w:rsidRDefault="009169BC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Гуменна В.В.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9169BC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9169BC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9169BC" w:rsidP="002365E9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ЛР.ПО2.ПІ172.01.10</w:t>
                          </w:r>
                        </w:p>
                        <w:p w:rsidR="009169BC" w:rsidRDefault="009169BC" w:rsidP="009169BC">
                          <w:pPr>
                            <w:tabs>
                              <w:tab w:val="left" w:pos="1843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C775F1"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D627F5" w:rsidRDefault="009169BC" w:rsidP="002365E9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ЛР.ПО2.ПІ172.01.10</w:t>
                    </w:r>
                  </w:p>
                  <w:p w:rsidR="009169BC" w:rsidRDefault="009169BC" w:rsidP="009169BC">
                    <w:pPr>
                      <w:tabs>
                        <w:tab w:val="left" w:pos="1843"/>
                      </w:tabs>
                    </w:pP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6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yAeuQIAAMQ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574F4B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574F4B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3"/>
  </w:num>
  <w:num w:numId="6">
    <w:abstractNumId w:val="2"/>
  </w:num>
  <w:num w:numId="7">
    <w:abstractNumId w:val="0"/>
  </w:num>
  <w:num w:numId="8">
    <w:abstractNumId w:val="1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5"/>
  </w:num>
  <w:num w:numId="10">
    <w:abstractNumId w:val="9"/>
  </w:num>
  <w:num w:numId="11">
    <w:abstractNumId w:val="8"/>
  </w:num>
  <w:num w:numId="12">
    <w:abstractNumId w:val="6"/>
  </w:num>
  <w:num w:numId="13">
    <w:abstractNumId w:val="18"/>
  </w:num>
  <w:num w:numId="14">
    <w:abstractNumId w:val="17"/>
  </w:num>
  <w:num w:numId="15">
    <w:abstractNumId w:val="3"/>
  </w:num>
  <w:num w:numId="16">
    <w:abstractNumId w:val="6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AC"/>
    <w:rsid w:val="000010A8"/>
    <w:rsid w:val="00003BB9"/>
    <w:rsid w:val="000041ED"/>
    <w:rsid w:val="00011D35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05179"/>
    <w:rsid w:val="00110672"/>
    <w:rsid w:val="0011418D"/>
    <w:rsid w:val="00150E98"/>
    <w:rsid w:val="00176FAC"/>
    <w:rsid w:val="00177409"/>
    <w:rsid w:val="001B47C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07839"/>
    <w:rsid w:val="00312BE9"/>
    <w:rsid w:val="00317C5B"/>
    <w:rsid w:val="0033728D"/>
    <w:rsid w:val="0036387A"/>
    <w:rsid w:val="0037293A"/>
    <w:rsid w:val="00383EB8"/>
    <w:rsid w:val="0038495F"/>
    <w:rsid w:val="00387EF3"/>
    <w:rsid w:val="00391DE2"/>
    <w:rsid w:val="003C5ED2"/>
    <w:rsid w:val="003F4EB1"/>
    <w:rsid w:val="0042311B"/>
    <w:rsid w:val="004435AB"/>
    <w:rsid w:val="00455D49"/>
    <w:rsid w:val="0046539B"/>
    <w:rsid w:val="0047140F"/>
    <w:rsid w:val="0047283B"/>
    <w:rsid w:val="004742EE"/>
    <w:rsid w:val="004A6654"/>
    <w:rsid w:val="004A79A5"/>
    <w:rsid w:val="004B3534"/>
    <w:rsid w:val="004D022A"/>
    <w:rsid w:val="004D194B"/>
    <w:rsid w:val="004E3F08"/>
    <w:rsid w:val="004E7ABD"/>
    <w:rsid w:val="00500642"/>
    <w:rsid w:val="00524BB7"/>
    <w:rsid w:val="005304EE"/>
    <w:rsid w:val="00530DD1"/>
    <w:rsid w:val="00541D50"/>
    <w:rsid w:val="005522AF"/>
    <w:rsid w:val="00574F4B"/>
    <w:rsid w:val="00575538"/>
    <w:rsid w:val="005C223F"/>
    <w:rsid w:val="006407FC"/>
    <w:rsid w:val="006512FE"/>
    <w:rsid w:val="00676C7E"/>
    <w:rsid w:val="0069092B"/>
    <w:rsid w:val="006A62CE"/>
    <w:rsid w:val="006B19B8"/>
    <w:rsid w:val="006C2D32"/>
    <w:rsid w:val="006D67CF"/>
    <w:rsid w:val="006F0489"/>
    <w:rsid w:val="006F567E"/>
    <w:rsid w:val="00754A49"/>
    <w:rsid w:val="007717F9"/>
    <w:rsid w:val="00775DF0"/>
    <w:rsid w:val="007B79A4"/>
    <w:rsid w:val="007C7AB5"/>
    <w:rsid w:val="007F3CC0"/>
    <w:rsid w:val="007F5DBE"/>
    <w:rsid w:val="00805198"/>
    <w:rsid w:val="00825B83"/>
    <w:rsid w:val="008345CD"/>
    <w:rsid w:val="00855E31"/>
    <w:rsid w:val="00861CE3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169BC"/>
    <w:rsid w:val="0093126A"/>
    <w:rsid w:val="00957DAC"/>
    <w:rsid w:val="0097128A"/>
    <w:rsid w:val="009838F5"/>
    <w:rsid w:val="00983A7C"/>
    <w:rsid w:val="00987B6C"/>
    <w:rsid w:val="00991B40"/>
    <w:rsid w:val="00994782"/>
    <w:rsid w:val="009C4932"/>
    <w:rsid w:val="009C75BB"/>
    <w:rsid w:val="009F2761"/>
    <w:rsid w:val="00A00745"/>
    <w:rsid w:val="00A136A4"/>
    <w:rsid w:val="00A26518"/>
    <w:rsid w:val="00A30F47"/>
    <w:rsid w:val="00A62BD7"/>
    <w:rsid w:val="00A66DB1"/>
    <w:rsid w:val="00A7634D"/>
    <w:rsid w:val="00A77898"/>
    <w:rsid w:val="00AB2462"/>
    <w:rsid w:val="00AD2D12"/>
    <w:rsid w:val="00AD55AC"/>
    <w:rsid w:val="00AE4A52"/>
    <w:rsid w:val="00AF69D1"/>
    <w:rsid w:val="00B102A6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41E48"/>
    <w:rsid w:val="00C57AF4"/>
    <w:rsid w:val="00C66C54"/>
    <w:rsid w:val="00CA15D1"/>
    <w:rsid w:val="00CB3E25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9686F"/>
    <w:rsid w:val="00EA0204"/>
    <w:rsid w:val="00EA5823"/>
    <w:rsid w:val="00EE3684"/>
    <w:rsid w:val="00F02894"/>
    <w:rsid w:val="00F13EAA"/>
    <w:rsid w:val="00F1747D"/>
    <w:rsid w:val="00F21BF0"/>
    <w:rsid w:val="00F5696F"/>
    <w:rsid w:val="00F61E15"/>
    <w:rsid w:val="00F718BD"/>
    <w:rsid w:val="00F71CB5"/>
    <w:rsid w:val="00F9070B"/>
    <w:rsid w:val="00FA01CB"/>
    <w:rsid w:val="00FB5E8E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C415"/>
  <w15:docId w15:val="{75879906-F812-46BB-8BEF-1FD6B4AB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BD7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2F1C0-9415-4E89-B25E-92B5EED61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3181</TotalTime>
  <Pages>13</Pages>
  <Words>2318</Words>
  <Characters>13219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16</cp:revision>
  <cp:lastPrinted>2017-09-21T16:49:00Z</cp:lastPrinted>
  <dcterms:created xsi:type="dcterms:W3CDTF">2019-09-19T05:34:00Z</dcterms:created>
  <dcterms:modified xsi:type="dcterms:W3CDTF">2019-09-22T07:07:00Z</dcterms:modified>
</cp:coreProperties>
</file>