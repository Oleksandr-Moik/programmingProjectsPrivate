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96F" w:rsidRDefault="00F5696F" w:rsidP="00011D35">
      <w:pPr>
        <w:jc w:val="center"/>
        <w:rPr>
          <w:b/>
          <w:bCs/>
          <w:sz w:val="28"/>
          <w:szCs w:val="28"/>
        </w:rPr>
      </w:pPr>
    </w:p>
    <w:p w:rsidR="00011D35" w:rsidRPr="00F5696F" w:rsidRDefault="00D76A4E" w:rsidP="00011D35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Лабораторна робота №</w:t>
      </w:r>
      <w:r w:rsidR="00F5696F" w:rsidRPr="00F5696F">
        <w:rPr>
          <w:b/>
          <w:bCs/>
          <w:sz w:val="28"/>
          <w:szCs w:val="28"/>
          <w:lang w:val="ru-RU"/>
        </w:rPr>
        <w:t xml:space="preserve"> 1</w:t>
      </w:r>
    </w:p>
    <w:p w:rsidR="00011D35" w:rsidRPr="00A26518" w:rsidRDefault="00011D35" w:rsidP="00F5696F">
      <w:pPr>
        <w:ind w:firstLine="709"/>
        <w:jc w:val="both"/>
        <w:rPr>
          <w:bCs/>
          <w:sz w:val="28"/>
          <w:szCs w:val="28"/>
          <w:lang w:val="ru-RU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F5696F" w:rsidRPr="00F5696F">
        <w:rPr>
          <w:bCs/>
          <w:sz w:val="28"/>
          <w:szCs w:val="28"/>
        </w:rPr>
        <w:t>Класи й об'єкти в</w:t>
      </w:r>
      <w:r w:rsidR="00F5696F" w:rsidRPr="00F5696F">
        <w:rPr>
          <w:bCs/>
          <w:sz w:val="28"/>
          <w:szCs w:val="28"/>
          <w:lang w:val="ru-RU"/>
        </w:rPr>
        <w:t xml:space="preserve"> </w:t>
      </w:r>
      <w:r w:rsidR="00F5696F">
        <w:rPr>
          <w:bCs/>
          <w:sz w:val="28"/>
          <w:szCs w:val="28"/>
          <w:lang w:val="en-US"/>
        </w:rPr>
        <w:t>C</w:t>
      </w:r>
      <w:r w:rsidR="00F5696F" w:rsidRPr="00F5696F">
        <w:rPr>
          <w:bCs/>
          <w:sz w:val="28"/>
          <w:szCs w:val="28"/>
          <w:lang w:val="ru-RU"/>
        </w:rPr>
        <w:t xml:space="preserve">++ </w:t>
      </w:r>
      <w:r w:rsidR="00F5696F">
        <w:rPr>
          <w:bCs/>
          <w:sz w:val="28"/>
          <w:szCs w:val="28"/>
          <w:lang w:val="ru-RU"/>
        </w:rPr>
        <w:t xml:space="preserve">та </w:t>
      </w:r>
      <w:r w:rsidR="00F5696F">
        <w:rPr>
          <w:bCs/>
          <w:sz w:val="28"/>
          <w:szCs w:val="28"/>
          <w:lang w:val="en-US"/>
        </w:rPr>
        <w:t>C</w:t>
      </w:r>
      <w:r w:rsidR="00F5696F" w:rsidRPr="00F5696F">
        <w:rPr>
          <w:bCs/>
          <w:sz w:val="28"/>
          <w:szCs w:val="28"/>
          <w:lang w:val="ru-RU"/>
        </w:rPr>
        <w:t>#</w:t>
      </w:r>
      <w:r w:rsidR="00F5696F" w:rsidRPr="00A26518">
        <w:rPr>
          <w:bCs/>
          <w:sz w:val="28"/>
          <w:szCs w:val="28"/>
          <w:lang w:val="ru-RU"/>
        </w:rPr>
        <w:t>.</w:t>
      </w:r>
    </w:p>
    <w:p w:rsidR="00011D35" w:rsidRPr="00D76A4E" w:rsidRDefault="00011D35" w:rsidP="00D76A4E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 xml:space="preserve">: </w:t>
      </w:r>
      <w:r w:rsidR="00A26518" w:rsidRPr="00A26518">
        <w:rPr>
          <w:sz w:val="28"/>
          <w:szCs w:val="28"/>
        </w:rPr>
        <w:t>Одержати н</w:t>
      </w:r>
      <w:r w:rsidR="00A26518">
        <w:rPr>
          <w:sz w:val="28"/>
          <w:szCs w:val="28"/>
        </w:rPr>
        <w:t xml:space="preserve">авички реалізації класів на С++ </w:t>
      </w:r>
      <w:r w:rsidR="00A26518">
        <w:rPr>
          <w:bCs/>
          <w:sz w:val="28"/>
          <w:szCs w:val="28"/>
          <w:lang w:val="ru-RU"/>
        </w:rPr>
        <w:t xml:space="preserve">та </w:t>
      </w:r>
      <w:r w:rsidR="00A26518">
        <w:rPr>
          <w:bCs/>
          <w:sz w:val="28"/>
          <w:szCs w:val="28"/>
          <w:lang w:val="en-US"/>
        </w:rPr>
        <w:t>C</w:t>
      </w:r>
      <w:r w:rsidR="00A26518" w:rsidRPr="00F5696F">
        <w:rPr>
          <w:bCs/>
          <w:sz w:val="28"/>
          <w:szCs w:val="28"/>
          <w:lang w:val="ru-RU"/>
        </w:rPr>
        <w:t>#</w:t>
      </w:r>
      <w:r w:rsidRPr="00D165A6">
        <w:rPr>
          <w:sz w:val="28"/>
          <w:szCs w:val="28"/>
        </w:rPr>
        <w:t>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676C7E" w:rsidRPr="00676C7E" w:rsidRDefault="00B102A6" w:rsidP="00011D35">
      <w:pPr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 w:rsidR="00676C7E">
        <w:rPr>
          <w:b/>
          <w:bCs/>
          <w:sz w:val="28"/>
          <w:szCs w:val="28"/>
          <w:lang w:val="en-US"/>
        </w:rPr>
        <w:t xml:space="preserve"> 1</w:t>
      </w:r>
      <w:r w:rsidR="00011D35" w:rsidRPr="00F74B5D">
        <w:rPr>
          <w:bCs/>
          <w:sz w:val="28"/>
          <w:szCs w:val="28"/>
          <w:lang w:val="ru-RU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4"/>
      </w:tblGrid>
      <w:tr w:rsidR="00676C7E" w:rsidTr="00676C7E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C7E" w:rsidRDefault="00676C7E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</w:rPr>
              <w:t>10.ЦЕХ</w:t>
            </w:r>
          </w:p>
        </w:tc>
      </w:tr>
      <w:tr w:rsidR="00676C7E" w:rsidTr="00676C7E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C7E" w:rsidRDefault="00676C7E">
            <w:pPr>
              <w:jc w:val="both"/>
              <w:rPr>
                <w:sz w:val="28"/>
              </w:rPr>
            </w:pPr>
            <w:r>
              <w:rPr>
                <w:sz w:val="28"/>
              </w:rPr>
              <w:t>ім'я- char*</w:t>
            </w:r>
          </w:p>
        </w:tc>
      </w:tr>
      <w:tr w:rsidR="00676C7E" w:rsidTr="00676C7E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C7E" w:rsidRDefault="00676C7E">
            <w:pPr>
              <w:jc w:val="both"/>
              <w:rPr>
                <w:sz w:val="28"/>
              </w:rPr>
            </w:pPr>
            <w:r>
              <w:rPr>
                <w:sz w:val="28"/>
              </w:rPr>
              <w:t>начальник – char*</w:t>
            </w:r>
          </w:p>
        </w:tc>
      </w:tr>
      <w:tr w:rsidR="00676C7E" w:rsidTr="00676C7E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C7E" w:rsidRDefault="00676C7E">
            <w:pPr>
              <w:jc w:val="both"/>
              <w:rPr>
                <w:sz w:val="28"/>
              </w:rPr>
            </w:pPr>
            <w:r>
              <w:rPr>
                <w:sz w:val="28"/>
              </w:rPr>
              <w:t>кількість працюючих- int</w:t>
            </w:r>
          </w:p>
        </w:tc>
      </w:tr>
    </w:tbl>
    <w:p w:rsidR="00D76A4E" w:rsidRPr="00B102A6" w:rsidRDefault="00D76A4E" w:rsidP="00011D35">
      <w:pPr>
        <w:ind w:firstLine="709"/>
        <w:rPr>
          <w:b/>
          <w:bCs/>
          <w:sz w:val="28"/>
          <w:szCs w:val="28"/>
          <w:lang w:val="ru-RU"/>
        </w:rPr>
      </w:pPr>
    </w:p>
    <w:p w:rsidR="00011D35" w:rsidRDefault="00676C7E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</w:t>
      </w:r>
      <w:r w:rsidR="00011D35">
        <w:rPr>
          <w:b/>
          <w:bCs/>
          <w:sz w:val="28"/>
          <w:szCs w:val="28"/>
        </w:rPr>
        <w:t>од програми:</w:t>
      </w:r>
    </w:p>
    <w:p w:rsidR="00676C7E" w:rsidRDefault="00676C7E" w:rsidP="009169BC">
      <w:pPr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С++</w:t>
      </w:r>
    </w:p>
    <w:p w:rsidR="00676C7E" w:rsidRDefault="009169BC" w:rsidP="00011D35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файл </w:t>
      </w:r>
      <w:r>
        <w:rPr>
          <w:b/>
          <w:bCs/>
          <w:sz w:val="28"/>
          <w:szCs w:val="28"/>
          <w:lang w:val="en-US"/>
        </w:rPr>
        <w:t>Ceh.h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#pragma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once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name[30];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director[30];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workers;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director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workers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&amp;);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~Ceh();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* getName();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* getDirector();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getWorkersCount();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setName(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*);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setDirector(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*);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setWorkerCount(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showAllParams();</w:t>
      </w:r>
    </w:p>
    <w:p w:rsidR="009169BC" w:rsidRPr="009169BC" w:rsidRDefault="009169BC" w:rsidP="009169BC">
      <w:pPr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};</w:t>
      </w:r>
    </w:p>
    <w:p w:rsidR="009169BC" w:rsidRDefault="009169BC" w:rsidP="009169B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  <w:t xml:space="preserve">Файл </w:t>
      </w:r>
      <w:r>
        <w:rPr>
          <w:b/>
          <w:bCs/>
          <w:sz w:val="28"/>
          <w:szCs w:val="28"/>
          <w:lang w:val="en-US"/>
        </w:rPr>
        <w:t>Ceh.cpp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"Ceh.h"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&lt;iostream&gt;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std;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::Ceh() :name(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), director(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), workers(0)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"simple create\n"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::Ceh(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director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workers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"Constructor with params\n"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strcpy_s(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-&gt;name,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strcpy_s(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-&gt;director,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director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-&gt;workers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workers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>
      <w:pPr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br w:type="page"/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lastRenderedPageBreak/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::Ceh(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"Construct-copy\n"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strcpy_s(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-&gt;name,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.name);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strcpy_s(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-&gt;director,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.director);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-&gt;workers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::~Ceh()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"DELETED:  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-&gt;showAllParams();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::getName()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-&gt;name;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::getDirector()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-&gt;director;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::getWorkersCount()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-&gt;workers;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::setName(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strcpy_s(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-&gt;name,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::setDirector(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director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strcpy_s(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-&gt;director,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director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::setWorkerCount(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count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-&gt;workers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count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::showAllParams() 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"Ceh values: "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"[Name =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-&gt;name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"], [Director =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-&gt;director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"], [Workers =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-&gt;workers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"]\n"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  <w:t xml:space="preserve">Файл </w:t>
      </w:r>
      <w:r>
        <w:rPr>
          <w:b/>
          <w:bCs/>
          <w:sz w:val="28"/>
          <w:szCs w:val="28"/>
          <w:lang w:val="en-US"/>
        </w:rPr>
        <w:t>main</w:t>
      </w:r>
      <w:r>
        <w:rPr>
          <w:b/>
          <w:bCs/>
          <w:sz w:val="28"/>
          <w:szCs w:val="28"/>
          <w:lang w:val="en-US"/>
        </w:rPr>
        <w:t>.cpp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&lt;iostream&gt;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"Ceh.h"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std;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space() { 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 }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main(){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ceh1, ceh3;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ceh2 =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"hztp"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"Ghans V. G."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 23);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space();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ceh2\n"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ceh2.showAllParams();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ceh3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(ceh2);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ceh3\n"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ceh3.showAllParams();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space();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"GETTERS(ceh2)"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endl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"Name =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ceh2.getName()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endl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"Director =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ceh2.getDirector()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endl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"Workers =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ceh2.getWorkersCount()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endl;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space();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"SETTERS\n"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lastRenderedPageBreak/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"ceh1\n"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ceh1.setName(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"hrd"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ceh1.setDirector(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"Porg R. A."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ceh1.setWorkerCount(12);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ceh1.showAllParams();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"\nceh3\n"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ceh3.setWorkerCount(30);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ceh3\n"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ceh3.showAllParams();</w:t>
      </w:r>
    </w:p>
    <w:p w:rsidR="009169BC" w:rsidRDefault="009169BC" w:rsidP="009169B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space();</w:t>
      </w:r>
    </w:p>
    <w:p w:rsidR="009169BC" w:rsidRPr="009169BC" w:rsidRDefault="009169BC" w:rsidP="009169BC">
      <w:pPr>
        <w:rPr>
          <w:b/>
          <w:bCs/>
          <w:sz w:val="28"/>
          <w:szCs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Результати:</w:t>
      </w:r>
    </w:p>
    <w:p w:rsidR="00011D35" w:rsidRDefault="009169BC" w:rsidP="00D76A4E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34D826D2" wp14:editId="76AD1F35">
            <wp:extent cx="5762625" cy="5067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BC" w:rsidRPr="00FA01CB" w:rsidRDefault="009169BC" w:rsidP="009169B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С</w:t>
      </w:r>
      <w:r w:rsidRPr="00FA01CB">
        <w:rPr>
          <w:b/>
          <w:bCs/>
          <w:sz w:val="28"/>
          <w:szCs w:val="28"/>
        </w:rPr>
        <w:t>#</w:t>
      </w:r>
    </w:p>
    <w:p w:rsidR="009169BC" w:rsidRPr="00FA01CB" w:rsidRDefault="00FA01CB" w:rsidP="00FA01CB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файл </w:t>
      </w:r>
      <w:r>
        <w:rPr>
          <w:b/>
          <w:bCs/>
          <w:sz w:val="28"/>
          <w:szCs w:val="28"/>
          <w:lang w:val="en-US"/>
        </w:rPr>
        <w:t>Ceh</w:t>
      </w:r>
      <w:r w:rsidRPr="00FA01C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cs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System.Collections.Generic;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System.Linq;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System.Text;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System.Threading.Tasks;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laba1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name;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director;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workers;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"Simple create"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name,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director,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workers)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"Construct with params"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.name = name;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.director = director;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 = workers;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(Ceh ceh)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"Construct-copy"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.name = ceh.name;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.director = ceh.director;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 = ceh.workers;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~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"DELETED: 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.showAllParams();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getName()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.name;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getDirector()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.director;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getWorkersCount()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setName(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name)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.name = name;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setDirector(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director)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.director = director;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setWorkerCount(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count)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 = count;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showAllParams()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"Ceh value:"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Console.WriteLine(String.Format(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"[Name = {0}, Director = {1}, Workers = {2}]"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.name,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.director,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.workers));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FA01CB" w:rsidRPr="00FA01CB" w:rsidRDefault="00FA01CB" w:rsidP="00FA01CB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файл </w:t>
      </w:r>
      <w:r>
        <w:rPr>
          <w:b/>
          <w:bCs/>
          <w:sz w:val="28"/>
          <w:szCs w:val="28"/>
          <w:lang w:val="en-US"/>
        </w:rPr>
        <w:t>Program</w:t>
      </w:r>
      <w:r w:rsidRPr="00FA01C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cs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System.Collections.Generic;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System.Linq;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System.Text;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System.Threading.Tasks;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laba1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Program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[] args)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 ceh1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Ceh(), ceh3;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 ceh2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"hztp"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"Ghans V. G."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 23);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space();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ceh2"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ceh2.showAllParams();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ceh3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Ceh(ceh2);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ceh3"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ceh3.showAllParams();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space();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"GETTERS(ceh2)"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Console.WriteLine(String.Format(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"Name = {0}\nDirector = {1}\nWorkers = {2}"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 ceh2.getName(), ceh2.getDirector(), ceh2.getWorkersCount()));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space();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"SETTERS"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"ceh1"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ceh1.setName(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"hrd"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ceh1.setDirector(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"Porg R. A."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ceh1.setWorkerCount(12);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ceh1.showAllParams();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"\nceh3"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ceh3.setWorkerCount(30);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ceh3"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ceh3.showAllParams();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space();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Console.ReadKey();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space()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FA01CB" w:rsidRDefault="00FA01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FA01CB" w:rsidRDefault="00FA01CB" w:rsidP="00FA01CB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FA01CB" w:rsidRDefault="00FA01CB" w:rsidP="009169BC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70CBCEF4" wp14:editId="030571AC">
            <wp:extent cx="4524375" cy="4314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CB" w:rsidRDefault="00FA01CB" w:rsidP="009169BC">
      <w:pPr>
        <w:rPr>
          <w:b/>
          <w:bCs/>
          <w:sz w:val="28"/>
          <w:szCs w:val="28"/>
        </w:rPr>
      </w:pPr>
    </w:p>
    <w:p w:rsidR="00FA01CB" w:rsidRDefault="00FA01CB" w:rsidP="009169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Завдання 2:</w:t>
      </w:r>
    </w:p>
    <w:p w:rsidR="00FA01CB" w:rsidRPr="00FA01CB" w:rsidRDefault="00FA01CB" w:rsidP="009169BC">
      <w:pPr>
        <w:rPr>
          <w:b/>
          <w:bCs/>
          <w:sz w:val="28"/>
          <w:szCs w:val="28"/>
        </w:rPr>
      </w:pPr>
      <w:bookmarkStart w:id="0" w:name="_GoBack"/>
      <w:bookmarkEnd w:id="0"/>
    </w:p>
    <w:p w:rsidR="00011D35" w:rsidRPr="00676C7E" w:rsidRDefault="00011D35" w:rsidP="00011D35">
      <w:pPr>
        <w:ind w:firstLine="709"/>
        <w:jc w:val="both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Висновок: </w:t>
      </w:r>
      <w:r w:rsidR="00676C7E">
        <w:rPr>
          <w:bCs/>
          <w:sz w:val="28"/>
          <w:szCs w:val="28"/>
        </w:rPr>
        <w:t>на лабораторній отримали практичні навички реалізації класів на С++ та С</w:t>
      </w:r>
      <w:r w:rsidR="00676C7E" w:rsidRPr="00676C7E">
        <w:rPr>
          <w:bCs/>
          <w:sz w:val="28"/>
          <w:szCs w:val="28"/>
          <w:lang w:val="ru-RU"/>
        </w:rPr>
        <w:t>#.</w:t>
      </w:r>
    </w:p>
    <w:p w:rsidR="00D627F5" w:rsidRPr="001E0977" w:rsidRDefault="00D627F5" w:rsidP="001E0977">
      <w:pPr>
        <w:jc w:val="both"/>
        <w:rPr>
          <w:b/>
          <w:bCs/>
          <w:sz w:val="28"/>
          <w:szCs w:val="28"/>
        </w:rPr>
      </w:pPr>
    </w:p>
    <w:p w:rsidR="0037293A" w:rsidRPr="001E0977" w:rsidRDefault="0037293A" w:rsidP="001E0977">
      <w:pPr>
        <w:jc w:val="both"/>
        <w:rPr>
          <w:b/>
          <w:bCs/>
          <w:sz w:val="28"/>
          <w:szCs w:val="28"/>
        </w:rPr>
        <w:sectPr w:rsidR="0037293A" w:rsidRPr="001E0977" w:rsidSect="00D627F5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</w:p>
    <w:p w:rsidR="002D577D" w:rsidRPr="001E0977" w:rsidRDefault="002D577D" w:rsidP="001E0977">
      <w:pPr>
        <w:ind w:firstLine="709"/>
        <w:jc w:val="both"/>
        <w:rPr>
          <w:sz w:val="28"/>
          <w:szCs w:val="28"/>
        </w:rPr>
      </w:pPr>
    </w:p>
    <w:sectPr w:rsidR="002D577D" w:rsidRPr="001E0977" w:rsidSect="00D627F5">
      <w:headerReference w:type="first" r:id="rId14"/>
      <w:footerReference w:type="first" r:id="rId15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3801" w:rsidRDefault="00713801">
      <w:r>
        <w:separator/>
      </w:r>
    </w:p>
  </w:endnote>
  <w:endnote w:type="continuationSeparator" w:id="0">
    <w:p w:rsidR="00713801" w:rsidRDefault="00713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CA15D1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A15D1" w:rsidRPr="005522AF" w:rsidRDefault="009169BC" w:rsidP="009169BC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ЛР.ПО2.ПІ172.01.10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83" o:spid="_x0000_s1048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Jx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MREN2JeiPIGFCwFCAxkCgMQjFrIDxj1MExSrN6viKQYNc85vAIz&#10;efaG3BuLvUF4Aa4pLrTEaFjM9DCjVp1kyxqwh5fGxQW8lYpZGd/lsXthMCIsm904MzPoeG1v3Q3d&#10;6S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CWhFJx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CA15D1" w:rsidRPr="005522AF" w:rsidRDefault="009169BC" w:rsidP="009169BC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ЛР.ПО2.ПІ172.01.10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D627F5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23361B"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lksQIAALMFAAAOAAAAZHJzL2Uyb0RvYy54bWysVG1vmzAQ/j5p/8Hyd8pLCAV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Dho5ZL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19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EX8oB+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0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IbXswIAALQ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AC0IbX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3801" w:rsidRDefault="00713801">
      <w:r>
        <w:separator/>
      </w:r>
    </w:p>
  </w:footnote>
  <w:footnote w:type="continuationSeparator" w:id="0">
    <w:p w:rsidR="00713801" w:rsidRDefault="00713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7780" r="15240" b="15240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D627F5">
    <w:pPr>
      <w:pStyle w:val="a8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9169BC" w:rsidRDefault="009169BC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Гуменна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2C09" id="_x0000_t202" coordsize="21600,21600" o:spt="202" path="m,l,21600r21600,l21600,xe">
              <v:stroke joinstyle="miter"/>
              <v:path gradientshapeok="t" o:connecttype="rect"/>
            </v:shapetype>
            <v:shape id="Text Box 331" o:spid="_x0000_s1049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" filled="f" stroked="f">
              <v:textbox inset="0,0,0,0">
                <w:txbxContent>
                  <w:p w:rsidR="00D627F5" w:rsidRPr="009169BC" w:rsidRDefault="009169BC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Гуменна В.В.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3349C" w:rsidRDefault="009169BC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50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8MYsQ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" filled="f" stroked="f">
              <v:textbox inset="0,0,0,0">
                <w:txbxContent>
                  <w:p w:rsidR="00D627F5" w:rsidRPr="0053349C" w:rsidRDefault="009169BC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1831975</wp:posOffset>
              </wp:positionH>
              <wp:positionV relativeFrom="paragraph">
                <wp:posOffset>8757285</wp:posOffset>
              </wp:positionV>
              <wp:extent cx="4301490" cy="273050"/>
              <wp:effectExtent l="0" t="0" r="0" b="0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9169BC" w:rsidP="002365E9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ЛР.ПО2.ПІ172.01.10</w:t>
                          </w:r>
                        </w:p>
                        <w:p w:rsidR="009169BC" w:rsidRDefault="009169BC" w:rsidP="009169BC">
                          <w:pPr>
                            <w:tabs>
                              <w:tab w:val="left" w:pos="1843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C775F1" id="Text Box 333" o:spid="_x0000_s1051" type="#_x0000_t202" style="position:absolute;margin-left:144.25pt;margin-top:689.55pt;width:338.7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" filled="f" stroked="f">
              <v:textbox inset="0,0,0,0">
                <w:txbxContent>
                  <w:p w:rsidR="00D627F5" w:rsidRDefault="009169BC" w:rsidP="002365E9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ЛР.ПО2.ПІ172.01.10</w:t>
                    </w:r>
                  </w:p>
                  <w:p w:rsidR="009169BC" w:rsidRDefault="009169BC" w:rsidP="009169BC">
                    <w:pPr>
                      <w:tabs>
                        <w:tab w:val="left" w:pos="1843"/>
                      </w:tabs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52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nG1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G6SWHVvJb1&#10;I0hYSVAY6BRGHyxaqb5jNMIYybH+tqWKYdS9F/AM0pAQO3fchsTzCDbq3LI+t1BRAVSODUbTcmmm&#10;WbUdFN+0EGl6eELewNNpuFP1E6vDg4NR4ZI7jDU7i873zutp+C5+AQ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z5nG1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-535305</wp:posOffset>
              </wp:positionH>
              <wp:positionV relativeFrom="paragraph">
                <wp:posOffset>-212725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D749FF" w:rsidRDefault="009169BC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F5696F">
                              <w:rPr>
                                <w:bCs/>
                                <w:sz w:val="28"/>
                                <w:szCs w:val="28"/>
                              </w:rPr>
                              <w:t>Класи й об'єкти в</w:t>
                            </w:r>
                            <w:r w:rsidRPr="00F5696F">
                              <w:rPr>
                                <w:bCs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 w:rsidRPr="00F5696F">
                              <w:rPr>
                                <w:bCs/>
                                <w:sz w:val="28"/>
                                <w:szCs w:val="28"/>
                                <w:lang w:val="ru-RU"/>
                              </w:rPr>
                              <w:t xml:space="preserve">++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lang w:val="ru-RU"/>
                              </w:rPr>
                              <w:t xml:space="preserve">та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 w:rsidRPr="00F5696F">
                              <w:rPr>
                                <w:bCs/>
                                <w:sz w:val="28"/>
                                <w:szCs w:val="28"/>
                                <w:lang w:val="ru-RU"/>
                              </w:rPr>
                              <w:t>#</w:t>
                            </w:r>
                            <w:r w:rsidRPr="00A26518">
                              <w:rPr>
                                <w:bCs/>
                                <w:sz w:val="28"/>
                                <w:szCs w:val="2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9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8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8E06F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7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5522AF">
                            <w:pPr>
                              <w:jc w:val="center"/>
                            </w:pPr>
                            <w:r>
                              <w:t>№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3" style="position:absolute;margin-left:-42.15pt;margin-top:-16.7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">
              <v:group id="Group 1" o:spid="_x0000_s1054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5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6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7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8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9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60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61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62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3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4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5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6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7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8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9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70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71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72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3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4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5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6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7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8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 id="Text Box 26" o:spid="_x0000_s1079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80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81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r w:rsidRPr="00574F4B">
                          <w:rPr>
                            <w:sz w:val="16"/>
                          </w:rPr>
                          <w:t>докум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82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3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4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5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6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Затвер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7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Н.контр.</w:t>
                        </w:r>
                      </w:p>
                    </w:txbxContent>
                  </v:textbox>
                </v:shape>
                <v:shape id="Text Box 35" o:spid="_x0000_s1088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9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90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91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D749FF" w:rsidRDefault="009169BC" w:rsidP="00071CC8">
                      <w:pPr>
                        <w:jc w:val="center"/>
                        <w:rPr>
                          <w:sz w:val="22"/>
                        </w:rPr>
                      </w:pPr>
                      <w:r w:rsidRPr="00F5696F">
                        <w:rPr>
                          <w:bCs/>
                          <w:sz w:val="28"/>
                          <w:szCs w:val="28"/>
                        </w:rPr>
                        <w:t>Класи й об'єкти в</w:t>
                      </w:r>
                      <w:r w:rsidRPr="00F5696F">
                        <w:rPr>
                          <w:bCs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C</w:t>
                      </w:r>
                      <w:r w:rsidRPr="00F5696F">
                        <w:rPr>
                          <w:bCs/>
                          <w:sz w:val="28"/>
                          <w:szCs w:val="28"/>
                          <w:lang w:val="ru-RU"/>
                        </w:rPr>
                        <w:t xml:space="preserve">++ </w:t>
                      </w:r>
                      <w:r>
                        <w:rPr>
                          <w:bCs/>
                          <w:sz w:val="28"/>
                          <w:szCs w:val="28"/>
                          <w:lang w:val="ru-RU"/>
                        </w:rPr>
                        <w:t xml:space="preserve">та </w:t>
                      </w: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C</w:t>
                      </w:r>
                      <w:r w:rsidRPr="00F5696F">
                        <w:rPr>
                          <w:bCs/>
                          <w:sz w:val="28"/>
                          <w:szCs w:val="28"/>
                          <w:lang w:val="ru-RU"/>
                        </w:rPr>
                        <w:t>#</w:t>
                      </w:r>
                      <w:r w:rsidRPr="00A26518">
                        <w:rPr>
                          <w:bCs/>
                          <w:sz w:val="28"/>
                          <w:szCs w:val="28"/>
                          <w:lang w:val="ru-RU"/>
                        </w:rPr>
                        <w:t>.</w:t>
                      </w:r>
                    </w:p>
                  </w:txbxContent>
                </v:textbox>
              </v:shape>
              <v:shape id="Text Box 62" o:spid="_x0000_s1092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3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8E06F0">
                      <w:r>
                        <w:t>1</w:t>
                      </w:r>
                    </w:p>
                  </w:txbxContent>
                </v:textbox>
              </v:shape>
              <v:shape id="Text Box 64" o:spid="_x0000_s1094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5522AF">
                      <w:pPr>
                        <w:jc w:val="center"/>
                      </w:pPr>
                      <w:r>
                        <w:t>№</w:t>
                      </w:r>
                    </w:p>
                  </w:txbxContent>
                </v:textbox>
              </v:shape>
              <v:shape id="Text Box 106" o:spid="_x0000_s1095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74F4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7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">
              <v:group id="Group 174" o:spid="_x0000_s1098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099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0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1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2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3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4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5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6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7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8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0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1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2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3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 w:rsidRPr="00574F4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0" o:spid="_x0000_s1114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191" o:spid="_x0000_s1115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6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7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4" o:spid="_x0000_s1118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DAC"/>
    <w:rsid w:val="000010A8"/>
    <w:rsid w:val="00003BB9"/>
    <w:rsid w:val="00011D35"/>
    <w:rsid w:val="00071CC8"/>
    <w:rsid w:val="00086188"/>
    <w:rsid w:val="00094777"/>
    <w:rsid w:val="00097D9C"/>
    <w:rsid w:val="000C5859"/>
    <w:rsid w:val="000D2533"/>
    <w:rsid w:val="000D3721"/>
    <w:rsid w:val="000E3C21"/>
    <w:rsid w:val="000E6B62"/>
    <w:rsid w:val="00110672"/>
    <w:rsid w:val="0011418D"/>
    <w:rsid w:val="00150E98"/>
    <w:rsid w:val="00177409"/>
    <w:rsid w:val="001B47CD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D577D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ED2"/>
    <w:rsid w:val="003F4EB1"/>
    <w:rsid w:val="0042311B"/>
    <w:rsid w:val="004435AB"/>
    <w:rsid w:val="00455D49"/>
    <w:rsid w:val="0046539B"/>
    <w:rsid w:val="0047140F"/>
    <w:rsid w:val="0047283B"/>
    <w:rsid w:val="004742EE"/>
    <w:rsid w:val="004A79A5"/>
    <w:rsid w:val="004B3534"/>
    <w:rsid w:val="004D022A"/>
    <w:rsid w:val="004D194B"/>
    <w:rsid w:val="004E7ABD"/>
    <w:rsid w:val="00500642"/>
    <w:rsid w:val="00530DD1"/>
    <w:rsid w:val="00541D50"/>
    <w:rsid w:val="005522AF"/>
    <w:rsid w:val="00574F4B"/>
    <w:rsid w:val="005C223F"/>
    <w:rsid w:val="006512FE"/>
    <w:rsid w:val="00676C7E"/>
    <w:rsid w:val="0069092B"/>
    <w:rsid w:val="006A62CE"/>
    <w:rsid w:val="006B19B8"/>
    <w:rsid w:val="006C2D32"/>
    <w:rsid w:val="006D67CF"/>
    <w:rsid w:val="006F0489"/>
    <w:rsid w:val="006F567E"/>
    <w:rsid w:val="00713801"/>
    <w:rsid w:val="00754A49"/>
    <w:rsid w:val="007717F9"/>
    <w:rsid w:val="00775DF0"/>
    <w:rsid w:val="007B79A4"/>
    <w:rsid w:val="007C7AB5"/>
    <w:rsid w:val="007F3CC0"/>
    <w:rsid w:val="007F5DBE"/>
    <w:rsid w:val="00805198"/>
    <w:rsid w:val="008345CD"/>
    <w:rsid w:val="00855E31"/>
    <w:rsid w:val="00861DCC"/>
    <w:rsid w:val="00864334"/>
    <w:rsid w:val="008B4D0A"/>
    <w:rsid w:val="008B5B42"/>
    <w:rsid w:val="008C2ECD"/>
    <w:rsid w:val="008D5B1B"/>
    <w:rsid w:val="008E06F0"/>
    <w:rsid w:val="008E5457"/>
    <w:rsid w:val="008F232C"/>
    <w:rsid w:val="008F2899"/>
    <w:rsid w:val="009058E9"/>
    <w:rsid w:val="009169BC"/>
    <w:rsid w:val="0093126A"/>
    <w:rsid w:val="00957DAC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26518"/>
    <w:rsid w:val="00A66DB1"/>
    <w:rsid w:val="00A77898"/>
    <w:rsid w:val="00AB2462"/>
    <w:rsid w:val="00AD2D12"/>
    <w:rsid w:val="00AD55AC"/>
    <w:rsid w:val="00AE4A52"/>
    <w:rsid w:val="00B102A6"/>
    <w:rsid w:val="00B25D0F"/>
    <w:rsid w:val="00B41B74"/>
    <w:rsid w:val="00B41C2B"/>
    <w:rsid w:val="00B42EED"/>
    <w:rsid w:val="00B4731F"/>
    <w:rsid w:val="00B50432"/>
    <w:rsid w:val="00B759D8"/>
    <w:rsid w:val="00B76009"/>
    <w:rsid w:val="00B80DE0"/>
    <w:rsid w:val="00BB12AB"/>
    <w:rsid w:val="00BB5F99"/>
    <w:rsid w:val="00BD407C"/>
    <w:rsid w:val="00BE2866"/>
    <w:rsid w:val="00BE6CA2"/>
    <w:rsid w:val="00C021C3"/>
    <w:rsid w:val="00C04B51"/>
    <w:rsid w:val="00C073A4"/>
    <w:rsid w:val="00C41E48"/>
    <w:rsid w:val="00C57AF4"/>
    <w:rsid w:val="00C66C54"/>
    <w:rsid w:val="00CA15D1"/>
    <w:rsid w:val="00CB3E25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5527E"/>
    <w:rsid w:val="00E7136B"/>
    <w:rsid w:val="00EA0204"/>
    <w:rsid w:val="00EA5823"/>
    <w:rsid w:val="00F02894"/>
    <w:rsid w:val="00F13EAA"/>
    <w:rsid w:val="00F1747D"/>
    <w:rsid w:val="00F21BF0"/>
    <w:rsid w:val="00F5696F"/>
    <w:rsid w:val="00F61E15"/>
    <w:rsid w:val="00F718BD"/>
    <w:rsid w:val="00F71CB5"/>
    <w:rsid w:val="00F9070B"/>
    <w:rsid w:val="00FA01CB"/>
    <w:rsid w:val="00FB5E8E"/>
    <w:rsid w:val="00FE51CD"/>
    <w:rsid w:val="00FE573E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753EC3"/>
  <w15:docId w15:val="{75879906-F812-46BB-8BEF-1FD6B4AB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69BC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86;&#1073;&#1084;&#1077;&#1085;&#1082;&#1072;\college\&#1088;&#1072;&#1084;&#1082;&#1080;%20&#1076;&#1083;&#1103;%20&#1083;&#1072;&#1073;\&#1073;&#1077;&#1079;%20&#1087;&#1091;&#1089;&#1090;&#1086;&#1111;%20&#1086;&#1089;&#1090;%20&#1089;&#1090;&#1086;&#1088;&#1110;&#1085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0A03F-4491-41BA-8869-E74CC9DAD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без пустої ост сторінки.dotx</Template>
  <TotalTime>47</TotalTime>
  <Pages>6</Pages>
  <Words>848</Words>
  <Characters>4839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laba</vt:lpstr>
      <vt:lpstr>Лабораторна робота 9-10</vt:lpstr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</dc:title>
  <dc:subject/>
  <dc:creator>Sasha Moik</dc:creator>
  <cp:keywords/>
  <dc:description/>
  <cp:lastModifiedBy>Sasha Moik</cp:lastModifiedBy>
  <cp:revision>5</cp:revision>
  <cp:lastPrinted>2017-09-21T16:49:00Z</cp:lastPrinted>
  <dcterms:created xsi:type="dcterms:W3CDTF">2019-09-19T05:34:00Z</dcterms:created>
  <dcterms:modified xsi:type="dcterms:W3CDTF">2019-09-19T06:23:00Z</dcterms:modified>
</cp:coreProperties>
</file>