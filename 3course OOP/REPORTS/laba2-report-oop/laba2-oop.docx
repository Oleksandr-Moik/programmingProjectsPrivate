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3C3" w:rsidRDefault="00FE33C3" w:rsidP="00FE33C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>
        <w:rPr>
          <w:b/>
          <w:bCs/>
          <w:sz w:val="28"/>
          <w:szCs w:val="28"/>
          <w:lang w:val="ru-RU"/>
        </w:rPr>
        <w:t>2</w:t>
      </w:r>
    </w:p>
    <w:p w:rsidR="00FE33C3" w:rsidRDefault="00FE33C3" w:rsidP="00FE33C3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  <w:r>
        <w:rPr>
          <w:bCs/>
          <w:sz w:val="28"/>
          <w:szCs w:val="28"/>
        </w:rPr>
        <w:t>Перевантаження операцій.</w:t>
      </w:r>
    </w:p>
    <w:p w:rsidR="00FE33C3" w:rsidRDefault="00FE33C3" w:rsidP="00FE33C3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Мета роботи</w:t>
      </w:r>
      <w:r>
        <w:rPr>
          <w:bCs/>
          <w:sz w:val="28"/>
          <w:szCs w:val="28"/>
        </w:rPr>
        <w:t xml:space="preserve">: </w:t>
      </w:r>
      <w:r>
        <w:rPr>
          <w:sz w:val="28"/>
          <w:szCs w:val="28"/>
        </w:rPr>
        <w:t>Одержати практичні навички створення абстрактних типів даних і перевантаження операцій у мові С++.</w:t>
      </w:r>
    </w:p>
    <w:p w:rsidR="00FE33C3" w:rsidRDefault="00FE33C3" w:rsidP="00FE33C3">
      <w:pPr>
        <w:jc w:val="both"/>
        <w:rPr>
          <w:bCs/>
          <w:sz w:val="28"/>
          <w:szCs w:val="28"/>
        </w:rPr>
      </w:pPr>
    </w:p>
    <w:p w:rsidR="00FE33C3" w:rsidRDefault="00FE33C3" w:rsidP="00FE33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112558" w:rsidRPr="00112558" w:rsidRDefault="00FE33C3" w:rsidP="00112558">
      <w:pPr>
        <w:ind w:firstLine="72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>
        <w:rPr>
          <w:bCs/>
          <w:sz w:val="28"/>
          <w:szCs w:val="28"/>
          <w:lang w:val="ru-RU"/>
        </w:rPr>
        <w:t xml:space="preserve">: </w:t>
      </w:r>
      <w:r w:rsidR="00112558">
        <w:t xml:space="preserve">Додати в клас для роботи з датою: </w:t>
      </w:r>
    </w:p>
    <w:p w:rsidR="00112558" w:rsidRDefault="00112558" w:rsidP="00112558">
      <w:pPr>
        <w:numPr>
          <w:ilvl w:val="1"/>
          <w:numId w:val="22"/>
        </w:numPr>
        <w:tabs>
          <w:tab w:val="left" w:pos="1440"/>
        </w:tabs>
        <w:autoSpaceDE w:val="0"/>
        <w:autoSpaceDN w:val="0"/>
        <w:spacing w:before="100" w:after="100"/>
        <w:ind w:right="279"/>
      </w:pPr>
      <w:r>
        <w:t xml:space="preserve">Перевантаження: </w:t>
      </w:r>
    </w:p>
    <w:p w:rsidR="00112558" w:rsidRDefault="00112558" w:rsidP="002B2178">
      <w:pPr>
        <w:numPr>
          <w:ilvl w:val="2"/>
          <w:numId w:val="22"/>
        </w:numPr>
        <w:tabs>
          <w:tab w:val="clear" w:pos="2160"/>
        </w:tabs>
        <w:spacing w:before="100" w:beforeAutospacing="1" w:after="100" w:afterAutospacing="1"/>
        <w:ind w:left="1843" w:right="279" w:hanging="425"/>
      </w:pPr>
      <w:bookmarkStart w:id="0" w:name="_GoBack"/>
      <w:r>
        <w:t xml:space="preserve">операції !: повертає значення </w:t>
      </w:r>
      <w:proofErr w:type="spellStart"/>
      <w:r>
        <w:t>true</w:t>
      </w:r>
      <w:proofErr w:type="spellEnd"/>
      <w:r>
        <w:t xml:space="preserve">, якщо встановлена дата не є останнім днем місяця, інакше </w:t>
      </w:r>
      <w:proofErr w:type="spellStart"/>
      <w:r>
        <w:t>false</w:t>
      </w:r>
      <w:proofErr w:type="spellEnd"/>
      <w:r>
        <w:t xml:space="preserve">; </w:t>
      </w:r>
    </w:p>
    <w:p w:rsidR="0011255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</w:pPr>
      <w:r>
        <w:t xml:space="preserve">констант </w:t>
      </w:r>
      <w:proofErr w:type="spellStart"/>
      <w:r>
        <w:t>true</w:t>
      </w:r>
      <w:proofErr w:type="spellEnd"/>
      <w:r>
        <w:t xml:space="preserve"> і </w:t>
      </w:r>
      <w:proofErr w:type="spellStart"/>
      <w:r>
        <w:t>false</w:t>
      </w:r>
      <w:proofErr w:type="spellEnd"/>
      <w:r>
        <w:t xml:space="preserve">: звернення до екземпляра класу дає значення </w:t>
      </w:r>
      <w:proofErr w:type="spellStart"/>
      <w:r>
        <w:t>true</w:t>
      </w:r>
      <w:proofErr w:type="spellEnd"/>
      <w:r>
        <w:t xml:space="preserve">, якщо встановлена дата є початком року, інакше </w:t>
      </w:r>
      <w:proofErr w:type="spellStart"/>
      <w:r>
        <w:t>false</w:t>
      </w:r>
      <w:proofErr w:type="spellEnd"/>
      <w:r>
        <w:t xml:space="preserve">; </w:t>
      </w:r>
    </w:p>
    <w:p w:rsidR="002B2178" w:rsidRPr="002B217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  <w:jc w:val="both"/>
        <w:rPr>
          <w:sz w:val="28"/>
          <w:szCs w:val="28"/>
        </w:rPr>
      </w:pPr>
      <w:r>
        <w:t xml:space="preserve">операції &amp;: повертає значення </w:t>
      </w:r>
      <w:proofErr w:type="spellStart"/>
      <w:r>
        <w:t>true</w:t>
      </w:r>
      <w:proofErr w:type="spellEnd"/>
      <w:r>
        <w:t xml:space="preserve">, якщо поля двох об'єктів рівні, інакше </w:t>
      </w:r>
      <w:proofErr w:type="spellStart"/>
      <w:r>
        <w:t>false</w:t>
      </w:r>
      <w:proofErr w:type="spellEnd"/>
      <w:r>
        <w:t xml:space="preserve">; </w:t>
      </w:r>
    </w:p>
    <w:p w:rsidR="00112558" w:rsidRPr="002B217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  <w:jc w:val="both"/>
        <w:rPr>
          <w:sz w:val="28"/>
          <w:szCs w:val="28"/>
          <w:lang w:val="ru-RU"/>
        </w:rPr>
      </w:pPr>
      <w:r>
        <w:t xml:space="preserve">перетворення класу </w:t>
      </w:r>
      <w:proofErr w:type="spellStart"/>
      <w:r>
        <w:t>DataTime</w:t>
      </w:r>
      <w:proofErr w:type="spellEnd"/>
      <w:r>
        <w:t xml:space="preserve"> в тип </w:t>
      </w:r>
      <w:proofErr w:type="spellStart"/>
      <w:r>
        <w:t>string</w:t>
      </w:r>
      <w:proofErr w:type="spellEnd"/>
      <w:r>
        <w:t xml:space="preserve"> (і навпаки)</w:t>
      </w:r>
    </w:p>
    <w:bookmarkEnd w:id="0"/>
    <w:p w:rsidR="00A25A9A" w:rsidRDefault="00A25A9A" w:rsidP="00112558">
      <w:pPr>
        <w:ind w:firstLine="720"/>
        <w:jc w:val="both"/>
        <w:rPr>
          <w:b/>
          <w:bCs/>
          <w:sz w:val="28"/>
          <w:szCs w:val="28"/>
          <w:lang w:val="en-US"/>
        </w:rPr>
      </w:pPr>
    </w:p>
    <w:p w:rsidR="00FE33C3" w:rsidRPr="00112558" w:rsidRDefault="00FE33C3" w:rsidP="00112558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Код програми:</w:t>
      </w:r>
    </w:p>
    <w:p w:rsidR="00FE33C3" w:rsidRPr="00B02B62" w:rsidRDefault="00FE33C3" w:rsidP="00FE33C3">
      <w:pPr>
        <w:ind w:firstLine="70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файл </w:t>
      </w:r>
      <w:r w:rsidRPr="00B02B62">
        <w:rPr>
          <w:b/>
          <w:bCs/>
          <w:sz w:val="28"/>
          <w:szCs w:val="28"/>
          <w:lang w:val="ru-RU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cpp</w:t>
      </w:r>
      <w:proofErr w:type="spellEnd"/>
    </w:p>
    <w:p w:rsidR="00FE33C3" w:rsidRDefault="00FE33C3" w:rsidP="00FE33C3">
      <w:pPr>
        <w:ind w:firstLine="709"/>
        <w:rPr>
          <w:bCs/>
          <w:sz w:val="20"/>
          <w:szCs w:val="20"/>
        </w:rPr>
      </w:pPr>
    </w:p>
    <w:p w:rsidR="00FE33C3" w:rsidRDefault="00FE33C3" w:rsidP="00FE33C3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FE33C3" w:rsidRDefault="00FE33C3" w:rsidP="00FE33C3">
      <w:pPr>
        <w:rPr>
          <w:b/>
          <w:bCs/>
          <w:sz w:val="28"/>
          <w:szCs w:val="28"/>
        </w:rPr>
      </w:pPr>
    </w:p>
    <w:p w:rsidR="0037293A" w:rsidRPr="00470180" w:rsidRDefault="00FE33C3" w:rsidP="00470180">
      <w:pPr>
        <w:ind w:firstLine="709"/>
        <w:jc w:val="both"/>
        <w:rPr>
          <w:bCs/>
          <w:sz w:val="28"/>
          <w:szCs w:val="28"/>
        </w:rPr>
        <w:sectPr w:rsidR="0037293A" w:rsidRPr="00470180" w:rsidSect="00D627F5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  <w:r>
        <w:rPr>
          <w:b/>
          <w:bCs/>
          <w:sz w:val="28"/>
          <w:szCs w:val="28"/>
        </w:rPr>
        <w:t xml:space="preserve">Висновок: </w:t>
      </w:r>
      <w:r>
        <w:rPr>
          <w:sz w:val="28"/>
          <w:szCs w:val="28"/>
        </w:rPr>
        <w:t>одержали практичні навички створення абстрактних типів даних і перевантаження операцій у мові С++.</w:t>
      </w:r>
    </w:p>
    <w:p w:rsidR="00813522" w:rsidRDefault="00813522">
      <w:pPr>
        <w:rPr>
          <w:sz w:val="28"/>
          <w:szCs w:val="28"/>
        </w:rPr>
      </w:pPr>
    </w:p>
    <w:p w:rsidR="002D577D" w:rsidRPr="001E0977" w:rsidRDefault="002D577D" w:rsidP="00813522">
      <w:pPr>
        <w:rPr>
          <w:sz w:val="28"/>
          <w:szCs w:val="28"/>
        </w:rPr>
      </w:pPr>
    </w:p>
    <w:sectPr w:rsidR="002D577D" w:rsidRPr="001E0977" w:rsidSect="00D627F5">
      <w:headerReference w:type="first" r:id="rId12"/>
      <w:footerReference w:type="first" r:id="rId13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12F" w:rsidRDefault="00B7212F">
      <w:r>
        <w:separator/>
      </w:r>
    </w:p>
  </w:endnote>
  <w:endnote w:type="continuationSeparator" w:id="0">
    <w:p w:rsidR="00B7212F" w:rsidRDefault="00B7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470180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470180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E74CCA" w:rsidP="00B14743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</w:t>
                          </w:r>
                          <w:r w:rsidR="00470180">
                            <w:t>3</w:t>
                          </w:r>
                          <w:r>
                            <w:t>.ПІ172</w:t>
                          </w:r>
                          <w:r w:rsidR="00470180">
                            <w:t>.02.</w:t>
                          </w: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E74CCA" w:rsidP="00B14743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</w:t>
                    </w:r>
                    <w:r w:rsidR="00470180">
                      <w:t>3</w:t>
                    </w:r>
                    <w:r>
                      <w:t>.ПІ172</w:t>
                    </w:r>
                    <w:r w:rsidR="00470180">
                      <w:t>.02.</w:t>
                    </w:r>
                    <w: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E33C3">
                            <w:t>Р.ПО3</w:t>
                          </w:r>
                          <w:r>
                            <w:t>.ПІ172.</w:t>
                          </w:r>
                          <w:r w:rsidR="00FE33C3">
                            <w:rPr>
                              <w:lang w:val="ru-RU"/>
                            </w:rPr>
                            <w:t>02</w:t>
                          </w:r>
                          <w:r w:rsidR="00813522">
                            <w:t>.10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E33C3">
                      <w:t>Р.ПО3</w:t>
                    </w:r>
                    <w:r>
                      <w:t>.ПІ172.</w:t>
                    </w:r>
                    <w:r w:rsidR="00FE33C3">
                      <w:rPr>
                        <w:lang w:val="ru-RU"/>
                      </w:rPr>
                      <w:t>02</w:t>
                    </w:r>
                    <w:r w:rsidR="00813522">
                      <w:t>.10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12F" w:rsidRDefault="00B7212F">
      <w:r>
        <w:separator/>
      </w:r>
    </w:p>
  </w:footnote>
  <w:footnote w:type="continuationSeparator" w:id="0">
    <w:p w:rsidR="00B7212F" w:rsidRDefault="00B72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FE33C3" w:rsidRDefault="00FE33C3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Перевантаження операторів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B7212F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\* Arabic  \* MERGEFORMAT </w:instrText>
                            </w:r>
                            <w:r>
                              <w:fldChar w:fldCharType="separate"/>
                            </w:r>
                            <w:r w:rsidR="002B217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FE33C3" w:rsidRDefault="00FE33C3" w:rsidP="00071CC8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Перевантаження операторів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B7212F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NUMPAGES  \* Arabic  \* MERGEFORMAT </w:instrText>
                      </w:r>
                      <w:r>
                        <w:fldChar w:fldCharType="separate"/>
                      </w:r>
                      <w:r w:rsidR="002B2178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FE33C3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Гуменна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FE33C3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Гуменна В.В.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3"/>
  </w:num>
  <w:num w:numId="6">
    <w:abstractNumId w:val="2"/>
  </w:num>
  <w:num w:numId="7">
    <w:abstractNumId w:val="0"/>
  </w:num>
  <w:num w:numId="8">
    <w:abstractNumId w:val="1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9"/>
  </w:num>
  <w:num w:numId="11">
    <w:abstractNumId w:val="7"/>
  </w:num>
  <w:num w:numId="12">
    <w:abstractNumId w:val="5"/>
  </w:num>
  <w:num w:numId="13">
    <w:abstractNumId w:val="18"/>
  </w:num>
  <w:num w:numId="14">
    <w:abstractNumId w:val="17"/>
  </w:num>
  <w:num w:numId="15">
    <w:abstractNumId w:val="3"/>
  </w:num>
  <w:num w:numId="16">
    <w:abstractNumId w:val="5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C3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2558"/>
    <w:rsid w:val="0011418D"/>
    <w:rsid w:val="00150E98"/>
    <w:rsid w:val="00177409"/>
    <w:rsid w:val="001B47C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B2178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7A1"/>
    <w:rsid w:val="003C5ED2"/>
    <w:rsid w:val="003F4EB1"/>
    <w:rsid w:val="0042311B"/>
    <w:rsid w:val="004435AB"/>
    <w:rsid w:val="0044498B"/>
    <w:rsid w:val="00455D49"/>
    <w:rsid w:val="0046539B"/>
    <w:rsid w:val="00470180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22894"/>
    <w:rsid w:val="00754A49"/>
    <w:rsid w:val="007717F9"/>
    <w:rsid w:val="00775DF0"/>
    <w:rsid w:val="007B79A4"/>
    <w:rsid w:val="007C7AB5"/>
    <w:rsid w:val="007F3CC0"/>
    <w:rsid w:val="007F5DBE"/>
    <w:rsid w:val="00805198"/>
    <w:rsid w:val="00806669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25A9A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212F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7136B"/>
    <w:rsid w:val="00E74CCA"/>
    <w:rsid w:val="00E964DF"/>
    <w:rsid w:val="00EA0204"/>
    <w:rsid w:val="00EA5823"/>
    <w:rsid w:val="00EB496E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33C3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C4FCB3"/>
  <w15:docId w15:val="{1145CC97-8351-4AE1-9340-524EBF6F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CCA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%20&#1076;&#1083;&#1103;%20&#1083;&#1072;&#107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E0582-6052-4B23-A12C-B6CB84205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лаб.dotx</Template>
  <TotalTime>201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4</cp:revision>
  <cp:lastPrinted>2017-09-21T16:49:00Z</cp:lastPrinted>
  <dcterms:created xsi:type="dcterms:W3CDTF">2019-09-22T09:09:00Z</dcterms:created>
  <dcterms:modified xsi:type="dcterms:W3CDTF">2019-09-22T13:19:00Z</dcterms:modified>
</cp:coreProperties>
</file>