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Pr="00B72175" w:rsidRDefault="00D76A4E" w:rsidP="00011D3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 w:rsidR="00B72175" w:rsidRPr="00B72175">
        <w:rPr>
          <w:b/>
          <w:bCs/>
          <w:sz w:val="28"/>
          <w:szCs w:val="28"/>
          <w:lang w:val="ru-RU"/>
        </w:rPr>
        <w:t xml:space="preserve"> 3</w:t>
      </w:r>
    </w:p>
    <w:p w:rsidR="00011D35" w:rsidRPr="00B72175" w:rsidRDefault="00011D35" w:rsidP="00011D35">
      <w:pPr>
        <w:ind w:firstLine="709"/>
        <w:jc w:val="both"/>
        <w:rPr>
          <w:bCs/>
          <w:sz w:val="28"/>
          <w:szCs w:val="28"/>
          <w:lang w:val="ru-RU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B72175">
        <w:rPr>
          <w:sz w:val="28"/>
          <w:szCs w:val="28"/>
        </w:rPr>
        <w:t>Сортування методом мінімальних елементів</w:t>
      </w:r>
      <w:r w:rsidR="00B72175" w:rsidRPr="00B72175">
        <w:rPr>
          <w:sz w:val="28"/>
          <w:szCs w:val="28"/>
          <w:lang w:val="ru-RU"/>
        </w:rPr>
        <w:t>.</w:t>
      </w:r>
    </w:p>
    <w:p w:rsidR="00011D35" w:rsidRPr="00D76A4E" w:rsidRDefault="00011D35" w:rsidP="00B72175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>:</w:t>
      </w:r>
      <w:r w:rsidR="00B72175" w:rsidRPr="00B72175">
        <w:rPr>
          <w:sz w:val="28"/>
          <w:szCs w:val="28"/>
        </w:rPr>
        <w:t xml:space="preserve"> </w:t>
      </w:r>
      <w:r w:rsidR="00B72175">
        <w:rPr>
          <w:sz w:val="28"/>
          <w:szCs w:val="28"/>
        </w:rPr>
        <w:t>Навчитись сортуванню методом мінімальних елементів.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B72175" w:rsidRDefault="00B102A6" w:rsidP="00011D35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="00B72175" w:rsidRPr="00B72175">
        <w:rPr>
          <w:bCs/>
          <w:sz w:val="28"/>
          <w:szCs w:val="28"/>
          <w:lang w:val="ru-RU"/>
        </w:rPr>
        <w:t>Масив записів типу структура телефонного довідника  впорядкувати за деяким критерієм, використовуючи алгоритм мінімальних елементів.</w:t>
      </w:r>
    </w:p>
    <w:p w:rsidR="00D76A4E" w:rsidRPr="00B102A6" w:rsidRDefault="00D76A4E" w:rsidP="00011D35">
      <w:pPr>
        <w:ind w:firstLine="709"/>
        <w:rPr>
          <w:b/>
          <w:bCs/>
          <w:sz w:val="28"/>
          <w:szCs w:val="28"/>
          <w:lang w:val="ru-RU"/>
        </w:rPr>
      </w:pPr>
    </w:p>
    <w:p w:rsidR="00011D35" w:rsidRDefault="00B102A6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0D7879" w:rsidRPr="000D0D1B" w:rsidRDefault="000D7879" w:rsidP="000D7879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struct</w:t>
      </w: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info</w:t>
      </w:r>
    </w:p>
    <w:p w:rsidR="000D7879" w:rsidRPr="000D0D1B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       {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prizv, imja, address, tel;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compare(info a)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.prizv, a.prizv);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 if this &gt; a =&gt; 1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 if this == a =&gt; 0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 if this &lt; a =&gt; -1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};</w:t>
      </w:r>
    </w:p>
    <w:p w:rsidR="000D0D1B" w:rsidRDefault="000D0D1B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0D0D1B" w:rsidRDefault="000D0D1B" w:rsidP="000D0D1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swap(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info a,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info b)</w:t>
      </w:r>
    </w:p>
    <w:p w:rsidR="000D0D1B" w:rsidRDefault="000D0D1B" w:rsidP="000D0D1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0D0D1B" w:rsidRDefault="000D0D1B" w:rsidP="000D0D1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info c = a;</w:t>
      </w:r>
    </w:p>
    <w:p w:rsidR="000D0D1B" w:rsidRDefault="000D0D1B" w:rsidP="000D0D1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a = b;</w:t>
      </w:r>
    </w:p>
    <w:p w:rsidR="000D0D1B" w:rsidRDefault="000D0D1B" w:rsidP="000D0D1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b = c;</w:t>
      </w:r>
    </w:p>
    <w:p w:rsidR="000D0D1B" w:rsidRDefault="000D0D1B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0D7879" w:rsidRDefault="000D7879" w:rsidP="000D7879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minElem_sort(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EventArgs e)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min;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 = 0; i &lt; n; i++)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min = i;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i + 1; j &lt; n; j++)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(arrayOfData[j].compare(arrayOfData[min]) &lt; 0)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min = j;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(min != i)</w:t>
      </w:r>
    </w:p>
    <w:p w:rsidR="000D7879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swap(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arrayOfData[i],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arrayOfData[min]);</w:t>
      </w:r>
    </w:p>
    <w:p w:rsidR="000D7879" w:rsidRPr="000D0D1B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>}</w:t>
      </w:r>
    </w:p>
    <w:p w:rsidR="000D7879" w:rsidRPr="000D0D1B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updateDataGrid</w:t>
      </w: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>();</w:t>
      </w:r>
    </w:p>
    <w:p w:rsidR="000D7879" w:rsidRPr="000D0D1B" w:rsidRDefault="000D7879" w:rsidP="000D7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 w:rsidRPr="000D0D1B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       }</w:t>
      </w:r>
    </w:p>
    <w:p w:rsidR="00FE7193" w:rsidRDefault="00FE71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FE7193" w:rsidRDefault="00FE7193" w:rsidP="00FE7193">
      <w:pPr>
        <w:rPr>
          <w:b/>
          <w:bCs/>
          <w:sz w:val="28"/>
          <w:szCs w:val="28"/>
        </w:rPr>
      </w:pPr>
    </w:p>
    <w:p w:rsidR="00FE7193" w:rsidRDefault="00FE7193" w:rsidP="00FE7193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2FFA3F5" wp14:editId="3EC62458">
            <wp:extent cx="5945505" cy="35731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93" w:rsidRDefault="00FE7193" w:rsidP="00011D35">
      <w:pPr>
        <w:ind w:firstLine="709"/>
        <w:rPr>
          <w:b/>
          <w:bCs/>
          <w:sz w:val="28"/>
          <w:szCs w:val="28"/>
        </w:rPr>
      </w:pPr>
    </w:p>
    <w:p w:rsidR="00011D35" w:rsidRDefault="00FE7193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C55E596" wp14:editId="1FB702BA">
            <wp:extent cx="5945505" cy="3573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93" w:rsidRDefault="00FE7193" w:rsidP="00B72175">
      <w:pPr>
        <w:ind w:firstLine="709"/>
        <w:rPr>
          <w:b/>
          <w:bCs/>
          <w:sz w:val="28"/>
          <w:szCs w:val="28"/>
        </w:rPr>
      </w:pPr>
    </w:p>
    <w:p w:rsidR="00B72175" w:rsidRPr="00D76A4E" w:rsidRDefault="00011D35" w:rsidP="00B72175">
      <w:pPr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B72175">
        <w:rPr>
          <w:bCs/>
          <w:sz w:val="28"/>
          <w:szCs w:val="28"/>
        </w:rPr>
        <w:t xml:space="preserve">я </w:t>
      </w:r>
      <w:r w:rsidR="00B72175">
        <w:rPr>
          <w:sz w:val="28"/>
          <w:szCs w:val="28"/>
        </w:rPr>
        <w:t>навчився сортуванню методом мінімальних елементів.</w:t>
      </w: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813522" w:rsidRDefault="00813522">
      <w:pPr>
        <w:rPr>
          <w:sz w:val="28"/>
          <w:szCs w:val="28"/>
        </w:rPr>
      </w:pPr>
    </w:p>
    <w:p w:rsidR="002D577D" w:rsidRPr="001E0977" w:rsidRDefault="002D577D" w:rsidP="00813522">
      <w:pPr>
        <w:rPr>
          <w:sz w:val="28"/>
          <w:szCs w:val="28"/>
        </w:rPr>
      </w:pPr>
    </w:p>
    <w:sectPr w:rsidR="002D577D" w:rsidRPr="001E0977" w:rsidSect="00D627F5">
      <w:headerReference w:type="first" r:id="rId16"/>
      <w:footerReference w:type="first" r:id="rId17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A38" w:rsidRDefault="00CB7A38">
      <w:r>
        <w:separator/>
      </w:r>
    </w:p>
  </w:endnote>
  <w:endnote w:type="continuationSeparator" w:id="0">
    <w:p w:rsidR="00CB7A38" w:rsidRDefault="00CB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1B9" w:rsidRDefault="006401B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C3322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C3322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B75EF7" w:rsidP="00B75EF7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1C3322">
                            <w:t>Р.ПО3</w:t>
                          </w:r>
                          <w:bookmarkStart w:id="0" w:name="_GoBack"/>
                          <w:bookmarkEnd w:id="0"/>
                          <w:r>
                            <w:t>.ПІ172.</w:t>
                          </w:r>
                          <w:r>
                            <w:rPr>
                              <w:lang w:val="ru-RU"/>
                            </w:rPr>
                            <w:t>10</w:t>
                          </w:r>
                          <w:r w:rsidR="006401B9">
                            <w:t>.03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B75EF7" w:rsidP="00B75EF7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1C3322">
                      <w:t>Р.ПО3</w:t>
                    </w:r>
                    <w:bookmarkStart w:id="1" w:name="_GoBack"/>
                    <w:bookmarkEnd w:id="1"/>
                    <w:r>
                      <w:t>.ПІ172.</w:t>
                    </w:r>
                    <w:r>
                      <w:rPr>
                        <w:lang w:val="ru-RU"/>
                      </w:rPr>
                      <w:t>10</w:t>
                    </w:r>
                    <w:r w:rsidR="006401B9">
                      <w:t>.03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180B7B">
                            <w:t>Р.ПО</w:t>
                          </w:r>
                          <w:r w:rsidR="001C3322">
                            <w:t>3</w:t>
                          </w:r>
                          <w:r>
                            <w:t>.ПІ172.</w:t>
                          </w:r>
                          <w:r w:rsidR="00180B7B">
                            <w:rPr>
                              <w:lang w:val="ru-RU"/>
                            </w:rPr>
                            <w:t>10</w:t>
                          </w:r>
                          <w:r w:rsidR="006401B9">
                            <w:t>.03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180B7B">
                      <w:t>Р.ПО</w:t>
                    </w:r>
                    <w:r w:rsidR="001C3322">
                      <w:t>3</w:t>
                    </w:r>
                    <w:r>
                      <w:t>.ПІ172.</w:t>
                    </w:r>
                    <w:r w:rsidR="00180B7B">
                      <w:rPr>
                        <w:lang w:val="ru-RU"/>
                      </w:rPr>
                      <w:t>10</w:t>
                    </w:r>
                    <w:r w:rsidR="006401B9">
                      <w:t>.03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A38" w:rsidRDefault="00CB7A38">
      <w:r>
        <w:separator/>
      </w:r>
    </w:p>
  </w:footnote>
  <w:footnote w:type="continuationSeparator" w:id="0">
    <w:p w:rsidR="00CB7A38" w:rsidRDefault="00CB7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1B9" w:rsidRDefault="006401B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EB607B" w:rsidRDefault="00B72175" w:rsidP="00071CC8">
                            <w:pPr>
                              <w:jc w:val="center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Сортування методом мінімальних елементів</w:t>
                            </w:r>
                            <w:r w:rsidRPr="00B72175">
                              <w:rPr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5734F7">
                            <w:pPr>
                              <w:jc w:val="center"/>
                            </w:pPr>
                            <w:fldSimple w:instr=" NUMPAGES  \* Arabic  \* MERGEFORMAT ">
                              <w:r w:rsidR="001C332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EB607B" w:rsidRDefault="00B72175" w:rsidP="00071CC8">
                      <w:pPr>
                        <w:jc w:val="center"/>
                        <w:rPr>
                          <w:sz w:val="22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Сортування методом мінімальних елементів</w:t>
                      </w:r>
                      <w:r w:rsidRPr="00B72175">
                        <w:rPr>
                          <w:sz w:val="28"/>
                          <w:szCs w:val="28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5734F7">
                      <w:pPr>
                        <w:jc w:val="center"/>
                      </w:pPr>
                      <w:fldSimple w:instr=" NUMPAGES  \* Arabic  \* MERGEFORMAT ">
                        <w:r w:rsidR="001C3322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2175" w:rsidRPr="00A17877" w:rsidRDefault="00B72175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B72175" w:rsidRPr="00A17877" w:rsidRDefault="00B72175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175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0D1B"/>
    <w:rsid w:val="000D2533"/>
    <w:rsid w:val="000D3721"/>
    <w:rsid w:val="000D7879"/>
    <w:rsid w:val="000E3C21"/>
    <w:rsid w:val="000E6B62"/>
    <w:rsid w:val="00110672"/>
    <w:rsid w:val="0011418D"/>
    <w:rsid w:val="00150E98"/>
    <w:rsid w:val="00177409"/>
    <w:rsid w:val="00180B7B"/>
    <w:rsid w:val="001B47CD"/>
    <w:rsid w:val="001C1B6D"/>
    <w:rsid w:val="001C3322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498B"/>
    <w:rsid w:val="00455D49"/>
    <w:rsid w:val="0046539B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15394"/>
    <w:rsid w:val="00530DD1"/>
    <w:rsid w:val="00541D50"/>
    <w:rsid w:val="005522AF"/>
    <w:rsid w:val="005734F7"/>
    <w:rsid w:val="00574F4B"/>
    <w:rsid w:val="005C223F"/>
    <w:rsid w:val="006401B9"/>
    <w:rsid w:val="006512FE"/>
    <w:rsid w:val="0069092B"/>
    <w:rsid w:val="006A62CE"/>
    <w:rsid w:val="006B19B8"/>
    <w:rsid w:val="006C2D32"/>
    <w:rsid w:val="006D67CF"/>
    <w:rsid w:val="006F0489"/>
    <w:rsid w:val="006F567E"/>
    <w:rsid w:val="007210CB"/>
    <w:rsid w:val="00722894"/>
    <w:rsid w:val="00754A49"/>
    <w:rsid w:val="007639AF"/>
    <w:rsid w:val="007717F9"/>
    <w:rsid w:val="00775DF0"/>
    <w:rsid w:val="007B79A4"/>
    <w:rsid w:val="007C7AB5"/>
    <w:rsid w:val="007F3CC0"/>
    <w:rsid w:val="007F5DBE"/>
    <w:rsid w:val="00805198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2175"/>
    <w:rsid w:val="00B759D8"/>
    <w:rsid w:val="00B75EF7"/>
    <w:rsid w:val="00B76009"/>
    <w:rsid w:val="00B80DE0"/>
    <w:rsid w:val="00BB12AB"/>
    <w:rsid w:val="00BB46A0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B7A38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7136B"/>
    <w:rsid w:val="00E74CCA"/>
    <w:rsid w:val="00E844F6"/>
    <w:rsid w:val="00E964DF"/>
    <w:rsid w:val="00EA0204"/>
    <w:rsid w:val="00EA5823"/>
    <w:rsid w:val="00EB496E"/>
    <w:rsid w:val="00EB607B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573E"/>
    <w:rsid w:val="00FE6D36"/>
    <w:rsid w:val="00FE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6AF1D3"/>
  <w15:docId w15:val="{B55E3DC1-E980-42B4-8E1F-D6D55AAF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17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%20&#1076;&#1083;&#1103;%20&#1083;&#1072;&#107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9EBA9-863A-4B8C-BCC0-0EAA35292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лаб.dotx</Template>
  <TotalTime>34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5</cp:revision>
  <cp:lastPrinted>2017-09-21T16:49:00Z</cp:lastPrinted>
  <dcterms:created xsi:type="dcterms:W3CDTF">2019-10-15T10:00:00Z</dcterms:created>
  <dcterms:modified xsi:type="dcterms:W3CDTF">2019-10-15T13:35:00Z</dcterms:modified>
</cp:coreProperties>
</file>