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D35" w:rsidRPr="00E649E8" w:rsidRDefault="00D76A4E" w:rsidP="00011D35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Лабораторна робота №</w:t>
      </w:r>
      <w:r w:rsidR="00732468" w:rsidRPr="00E649E8">
        <w:rPr>
          <w:b/>
          <w:bCs/>
          <w:sz w:val="28"/>
          <w:szCs w:val="28"/>
          <w:lang w:val="ru-RU"/>
        </w:rPr>
        <w:t xml:space="preserve"> 4</w:t>
      </w:r>
    </w:p>
    <w:p w:rsidR="00011D35" w:rsidRPr="002114A1" w:rsidRDefault="00011D35" w:rsidP="00011D35">
      <w:pPr>
        <w:ind w:firstLine="709"/>
        <w:jc w:val="both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 xml:space="preserve">Тема: </w:t>
      </w:r>
      <w:r w:rsidR="00E649E8">
        <w:rPr>
          <w:sz w:val="28"/>
          <w:szCs w:val="28"/>
        </w:rPr>
        <w:t>Сортування методом вставки.</w:t>
      </w:r>
    </w:p>
    <w:p w:rsidR="00011D35" w:rsidRPr="00D76A4E" w:rsidRDefault="00011D35" w:rsidP="00D76A4E">
      <w:pPr>
        <w:ind w:firstLine="709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>Мета роботи</w:t>
      </w:r>
      <w:r w:rsidRPr="00F61E15">
        <w:rPr>
          <w:bCs/>
          <w:sz w:val="28"/>
          <w:szCs w:val="28"/>
        </w:rPr>
        <w:t>:</w:t>
      </w:r>
      <w:r w:rsidR="00E649E8" w:rsidRPr="00E649E8">
        <w:rPr>
          <w:sz w:val="28"/>
          <w:szCs w:val="28"/>
        </w:rPr>
        <w:t xml:space="preserve"> </w:t>
      </w:r>
      <w:r w:rsidR="00E649E8">
        <w:rPr>
          <w:sz w:val="28"/>
          <w:szCs w:val="28"/>
        </w:rPr>
        <w:t>Навчитись сортуванню методом вставки.</w:t>
      </w:r>
    </w:p>
    <w:p w:rsidR="00011D35" w:rsidRPr="00F61E15" w:rsidRDefault="00011D35" w:rsidP="00011D35">
      <w:pPr>
        <w:jc w:val="both"/>
        <w:rPr>
          <w:bCs/>
          <w:sz w:val="28"/>
          <w:szCs w:val="28"/>
        </w:rPr>
      </w:pPr>
    </w:p>
    <w:p w:rsidR="00011D35" w:rsidRDefault="00011D35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011D35" w:rsidRPr="00E649E8" w:rsidRDefault="00B102A6" w:rsidP="00011D35">
      <w:pPr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</w:t>
      </w:r>
      <w:r w:rsidR="00011D35" w:rsidRPr="00F74B5D">
        <w:rPr>
          <w:bCs/>
          <w:sz w:val="28"/>
          <w:szCs w:val="28"/>
          <w:lang w:val="ru-RU"/>
        </w:rPr>
        <w:t xml:space="preserve">: </w:t>
      </w:r>
      <w:proofErr w:type="spellStart"/>
      <w:r w:rsidR="00E649E8" w:rsidRPr="00E649E8">
        <w:rPr>
          <w:bCs/>
          <w:sz w:val="28"/>
          <w:szCs w:val="28"/>
          <w:lang w:val="ru-RU"/>
        </w:rPr>
        <w:t>Масив</w:t>
      </w:r>
      <w:proofErr w:type="spellEnd"/>
      <w:r w:rsidR="00E649E8" w:rsidRPr="00E649E8">
        <w:rPr>
          <w:bCs/>
          <w:sz w:val="28"/>
          <w:szCs w:val="28"/>
          <w:lang w:val="ru-RU"/>
        </w:rPr>
        <w:t xml:space="preserve"> </w:t>
      </w:r>
      <w:proofErr w:type="spellStart"/>
      <w:r w:rsidR="00E649E8" w:rsidRPr="00E649E8">
        <w:rPr>
          <w:bCs/>
          <w:sz w:val="28"/>
          <w:szCs w:val="28"/>
          <w:lang w:val="ru-RU"/>
        </w:rPr>
        <w:t>записів</w:t>
      </w:r>
      <w:proofErr w:type="spellEnd"/>
      <w:r w:rsidR="00E649E8" w:rsidRPr="00E649E8">
        <w:rPr>
          <w:bCs/>
          <w:sz w:val="28"/>
          <w:szCs w:val="28"/>
          <w:lang w:val="ru-RU"/>
        </w:rPr>
        <w:t xml:space="preserve"> типу структура телефонного </w:t>
      </w:r>
      <w:proofErr w:type="spellStart"/>
      <w:r w:rsidR="00E649E8" w:rsidRPr="00E649E8">
        <w:rPr>
          <w:bCs/>
          <w:sz w:val="28"/>
          <w:szCs w:val="28"/>
          <w:lang w:val="ru-RU"/>
        </w:rPr>
        <w:t>довідника</w:t>
      </w:r>
      <w:proofErr w:type="spellEnd"/>
      <w:r w:rsidR="00E649E8" w:rsidRPr="00E649E8">
        <w:rPr>
          <w:bCs/>
          <w:sz w:val="28"/>
          <w:szCs w:val="28"/>
          <w:lang w:val="ru-RU"/>
        </w:rPr>
        <w:t xml:space="preserve">  </w:t>
      </w:r>
      <w:proofErr w:type="spellStart"/>
      <w:r w:rsidR="00E649E8" w:rsidRPr="00E649E8">
        <w:rPr>
          <w:bCs/>
          <w:sz w:val="28"/>
          <w:szCs w:val="28"/>
          <w:lang w:val="ru-RU"/>
        </w:rPr>
        <w:t>впорядкувати</w:t>
      </w:r>
      <w:proofErr w:type="spellEnd"/>
      <w:r w:rsidR="00E649E8" w:rsidRPr="00E649E8">
        <w:rPr>
          <w:bCs/>
          <w:sz w:val="28"/>
          <w:szCs w:val="28"/>
          <w:lang w:val="ru-RU"/>
        </w:rPr>
        <w:t xml:space="preserve"> за </w:t>
      </w:r>
      <w:proofErr w:type="spellStart"/>
      <w:r w:rsidR="00E649E8" w:rsidRPr="00E649E8">
        <w:rPr>
          <w:bCs/>
          <w:sz w:val="28"/>
          <w:szCs w:val="28"/>
          <w:lang w:val="ru-RU"/>
        </w:rPr>
        <w:t>деяким</w:t>
      </w:r>
      <w:proofErr w:type="spellEnd"/>
      <w:r w:rsidR="00E649E8" w:rsidRPr="00E649E8">
        <w:rPr>
          <w:bCs/>
          <w:sz w:val="28"/>
          <w:szCs w:val="28"/>
          <w:lang w:val="ru-RU"/>
        </w:rPr>
        <w:t xml:space="preserve"> </w:t>
      </w:r>
      <w:proofErr w:type="spellStart"/>
      <w:r w:rsidR="00E649E8" w:rsidRPr="00E649E8">
        <w:rPr>
          <w:bCs/>
          <w:sz w:val="28"/>
          <w:szCs w:val="28"/>
          <w:lang w:val="ru-RU"/>
        </w:rPr>
        <w:t>критерієм</w:t>
      </w:r>
      <w:proofErr w:type="spellEnd"/>
      <w:r w:rsidR="00E649E8" w:rsidRPr="00E649E8">
        <w:rPr>
          <w:bCs/>
          <w:sz w:val="28"/>
          <w:szCs w:val="28"/>
          <w:lang w:val="ru-RU"/>
        </w:rPr>
        <w:t xml:space="preserve">, </w:t>
      </w:r>
      <w:proofErr w:type="spellStart"/>
      <w:r w:rsidR="00E649E8" w:rsidRPr="00E649E8">
        <w:rPr>
          <w:bCs/>
          <w:sz w:val="28"/>
          <w:szCs w:val="28"/>
          <w:lang w:val="ru-RU"/>
        </w:rPr>
        <w:t>використовуючи</w:t>
      </w:r>
      <w:proofErr w:type="spellEnd"/>
      <w:r w:rsidR="00E649E8" w:rsidRPr="00E649E8">
        <w:rPr>
          <w:bCs/>
          <w:sz w:val="28"/>
          <w:szCs w:val="28"/>
          <w:lang w:val="ru-RU"/>
        </w:rPr>
        <w:t xml:space="preserve"> алгоритм вставки.</w:t>
      </w:r>
    </w:p>
    <w:p w:rsidR="00D76A4E" w:rsidRPr="00B102A6" w:rsidRDefault="00D76A4E" w:rsidP="00011D35">
      <w:pPr>
        <w:ind w:firstLine="709"/>
        <w:rPr>
          <w:b/>
          <w:bCs/>
          <w:sz w:val="28"/>
          <w:szCs w:val="28"/>
          <w:lang w:val="ru-RU"/>
        </w:rPr>
      </w:pPr>
    </w:p>
    <w:p w:rsidR="00011D35" w:rsidRDefault="00B102A6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Фрагмент к</w:t>
      </w:r>
      <w:r w:rsidR="00011D35"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>у</w:t>
      </w:r>
      <w:r w:rsidR="00011D35">
        <w:rPr>
          <w:b/>
          <w:bCs/>
          <w:sz w:val="28"/>
          <w:szCs w:val="28"/>
        </w:rPr>
        <w:t xml:space="preserve"> програми:</w:t>
      </w:r>
    </w:p>
    <w:p w:rsidR="00E649E8" w:rsidRDefault="00E649E8" w:rsidP="00E649E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inserts_sort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e)</w:t>
      </w:r>
    </w:p>
    <w:p w:rsidR="00E649E8" w:rsidRDefault="00E649E8" w:rsidP="00E649E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E649E8" w:rsidRDefault="00E649E8" w:rsidP="00E649E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&lt; n; ++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</w:t>
      </w:r>
    </w:p>
    <w:p w:rsidR="00E649E8" w:rsidRDefault="00E649E8" w:rsidP="00E649E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j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; </w:t>
      </w:r>
    </w:p>
    <w:p w:rsidR="00E649E8" w:rsidRDefault="00E649E8" w:rsidP="00E649E8">
      <w:pPr>
        <w:autoSpaceDE w:val="0"/>
        <w:autoSpaceDN w:val="0"/>
        <w:adjustRightInd w:val="0"/>
        <w:ind w:left="2127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j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&gt; 0 &amp;&amp;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[j].compare(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 - 1]) &lt; 0); --j)</w:t>
      </w:r>
    </w:p>
    <w:p w:rsidR="00E649E8" w:rsidRDefault="00E649E8" w:rsidP="00E649E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  <w:lang w:eastAsia="uk-UA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swap(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[j - 1],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arrayOfData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[j]);</w:t>
      </w:r>
    </w:p>
    <w:p w:rsidR="00E649E8" w:rsidRDefault="00E649E8" w:rsidP="00E649E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E649E8" w:rsidRDefault="00E649E8" w:rsidP="00E649E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updateDataGrid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E649E8" w:rsidRDefault="00E649E8" w:rsidP="00E649E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E649E8" w:rsidRDefault="00E649E8">
      <w:pPr>
        <w:rPr>
          <w:bCs/>
          <w:sz w:val="20"/>
          <w:szCs w:val="20"/>
        </w:rPr>
      </w:pPr>
    </w:p>
    <w:p w:rsidR="00011D35" w:rsidRDefault="00011D35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Результати:</w:t>
      </w:r>
    </w:p>
    <w:p w:rsidR="00732468" w:rsidRDefault="00732468" w:rsidP="00011D35">
      <w:pPr>
        <w:ind w:firstLine="709"/>
        <w:rPr>
          <w:b/>
          <w:bCs/>
          <w:sz w:val="28"/>
          <w:szCs w:val="28"/>
        </w:rPr>
      </w:pPr>
    </w:p>
    <w:p w:rsidR="00011D35" w:rsidRDefault="00986BE5" w:rsidP="00D76A4E">
      <w:pPr>
        <w:rPr>
          <w:b/>
          <w:bCs/>
          <w:sz w:val="28"/>
          <w:szCs w:val="28"/>
        </w:rPr>
      </w:pPr>
      <w:r>
        <w:object w:dxaOrig="23392" w:dyaOrig="127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54.7pt" o:ole="">
            <v:imagedata r:id="rId8" o:title=""/>
          </v:shape>
          <o:OLEObject Type="Embed" ProgID="Unknown" ShapeID="_x0000_i1025" DrawAspect="Content" ObjectID="_1632688979" r:id="rId9"/>
        </w:object>
      </w:r>
      <w:bookmarkStart w:id="0" w:name="_GoBack"/>
      <w:bookmarkEnd w:id="0"/>
    </w:p>
    <w:p w:rsidR="00732468" w:rsidRDefault="00732468" w:rsidP="00D76A4E">
      <w:pPr>
        <w:rPr>
          <w:b/>
          <w:bCs/>
          <w:sz w:val="28"/>
          <w:szCs w:val="28"/>
        </w:rPr>
      </w:pPr>
    </w:p>
    <w:p w:rsidR="00732468" w:rsidRDefault="00732468" w:rsidP="00D76A4E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0623187C" wp14:editId="06D76F03">
            <wp:extent cx="5945505" cy="35731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EC1" w:rsidRDefault="00490EC1" w:rsidP="00011D35">
      <w:pPr>
        <w:ind w:firstLine="709"/>
        <w:jc w:val="both"/>
        <w:rPr>
          <w:b/>
          <w:bCs/>
          <w:sz w:val="28"/>
          <w:szCs w:val="28"/>
        </w:rPr>
      </w:pPr>
    </w:p>
    <w:p w:rsidR="00011D35" w:rsidRPr="00E649E8" w:rsidRDefault="00011D35" w:rsidP="00011D35">
      <w:pPr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Висновок: </w:t>
      </w:r>
      <w:r w:rsidR="00E649E8">
        <w:rPr>
          <w:bCs/>
          <w:sz w:val="28"/>
          <w:szCs w:val="28"/>
        </w:rPr>
        <w:t xml:space="preserve">я </w:t>
      </w:r>
      <w:r w:rsidR="00E649E8">
        <w:rPr>
          <w:sz w:val="28"/>
          <w:szCs w:val="28"/>
        </w:rPr>
        <w:t>навчився сортуванню методом вставки.</w:t>
      </w:r>
    </w:p>
    <w:p w:rsidR="00D627F5" w:rsidRPr="001E0977" w:rsidRDefault="00D627F5" w:rsidP="001E0977">
      <w:pPr>
        <w:jc w:val="both"/>
        <w:rPr>
          <w:b/>
          <w:bCs/>
          <w:sz w:val="28"/>
          <w:szCs w:val="28"/>
        </w:rPr>
      </w:pPr>
    </w:p>
    <w:p w:rsidR="0037293A" w:rsidRPr="001E0977" w:rsidRDefault="0037293A" w:rsidP="001E0977">
      <w:pPr>
        <w:jc w:val="both"/>
        <w:rPr>
          <w:b/>
          <w:bCs/>
          <w:sz w:val="28"/>
          <w:szCs w:val="28"/>
        </w:rPr>
        <w:sectPr w:rsidR="0037293A" w:rsidRPr="001E0977" w:rsidSect="00D627F5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</w:p>
    <w:p w:rsidR="00813522" w:rsidRDefault="00813522">
      <w:pPr>
        <w:rPr>
          <w:sz w:val="28"/>
          <w:szCs w:val="28"/>
        </w:rPr>
      </w:pPr>
    </w:p>
    <w:p w:rsidR="002D577D" w:rsidRPr="001E0977" w:rsidRDefault="002D577D" w:rsidP="00813522">
      <w:pPr>
        <w:rPr>
          <w:sz w:val="28"/>
          <w:szCs w:val="28"/>
        </w:rPr>
      </w:pPr>
    </w:p>
    <w:sectPr w:rsidR="002D577D" w:rsidRPr="001E0977" w:rsidSect="00D627F5">
      <w:headerReference w:type="first" r:id="rId15"/>
      <w:footerReference w:type="first" r:id="rId16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996" w:rsidRDefault="007F0996">
      <w:r>
        <w:separator/>
      </w:r>
    </w:p>
  </w:endnote>
  <w:endnote w:type="continuationSeparator" w:id="0">
    <w:p w:rsidR="007F0996" w:rsidRDefault="007F0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E74CCA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920" behindDoc="0" locked="0" layoutInCell="1" allowOverlap="1">
              <wp:simplePos x="0" y="0"/>
              <wp:positionH relativeFrom="column">
                <wp:posOffset>5770643</wp:posOffset>
              </wp:positionH>
              <wp:positionV relativeFrom="paragraph">
                <wp:posOffset>33051</wp:posOffset>
              </wp:positionV>
              <wp:extent cx="365760" cy="310270"/>
              <wp:effectExtent l="0" t="0" r="0" b="0"/>
              <wp:wrapNone/>
              <wp:docPr id="3" name="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E74CCA" w:rsidRDefault="00E74CCA" w:rsidP="00E74CCA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986BE5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3" o:spid="_x0000_s1048" type="#_x0000_t202" style="position:absolute;margin-left:454.4pt;margin-top:2.6pt;width:28.8pt;height:24.4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" filled="f" stroked="f" strokeweight=".5pt">
              <v:textbox>
                <w:txbxContent>
                  <w:p w:rsidR="00E74CCA" w:rsidRDefault="00E74CCA" w:rsidP="00E74CCA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986BE5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CA15D1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4743" w:rsidRPr="005522AF" w:rsidRDefault="00B75EF7" w:rsidP="00B75EF7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ЛР.ПО</w:t>
                          </w:r>
                          <w:r w:rsidR="00E649E8">
                            <w:t>3</w:t>
                          </w:r>
                          <w:r>
                            <w:t>.ПІ172.</w:t>
                          </w:r>
                          <w:r>
                            <w:rPr>
                              <w:lang w:val="ru-RU"/>
                            </w:rPr>
                            <w:t>10</w:t>
                          </w:r>
                          <w:r w:rsidR="00732468">
                            <w:t>.04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Надпись 283" o:spid="_x0000_s1049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wnt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KmJbsS8EOUNKFgKEBjIFAYgGLWQHzDqYZikWL1fEUkxap5zeAVm&#10;8uwNuTcWe4PwAlxTXGiJ0bCY6WFGrTrJljVgDy+Niwt4KxWzMr7LY/fCYERYNrtxZmbQ8dreuhu6&#10;01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B3vwnt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B14743" w:rsidRPr="005522AF" w:rsidRDefault="00B75EF7" w:rsidP="00B75EF7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ЛР.ПО</w:t>
                    </w:r>
                    <w:r w:rsidR="00E649E8">
                      <w:t>3</w:t>
                    </w:r>
                    <w:r>
                      <w:t>.ПІ172.</w:t>
                    </w:r>
                    <w:r>
                      <w:rPr>
                        <w:lang w:val="ru-RU"/>
                      </w:rPr>
                      <w:t>10</w:t>
                    </w:r>
                    <w:r w:rsidR="00732468">
                      <w:t>.04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813522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1834117</wp:posOffset>
              </wp:positionH>
              <wp:positionV relativeFrom="paragraph">
                <wp:posOffset>-1038662</wp:posOffset>
              </wp:positionV>
              <wp:extent cx="4301490" cy="565027"/>
              <wp:effectExtent l="0" t="0" r="3810" b="6985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5650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Default="00B02B62" w:rsidP="00813522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</w:t>
                          </w:r>
                          <w:r w:rsidR="00E649E8">
                            <w:t>Р.ПО3</w:t>
                          </w:r>
                          <w:r>
                            <w:t>.ПІ172.</w:t>
                          </w:r>
                          <w:r w:rsidR="00180B7B">
                            <w:rPr>
                              <w:lang w:val="ru-RU"/>
                            </w:rPr>
                            <w:t>10</w:t>
                          </w:r>
                          <w:r w:rsidR="00732468">
                            <w:t>.04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C775F1" id="_x0000_t202" coordsize="21600,21600" o:spt="202" path="m,l,21600r21600,l21600,xe">
              <v:stroke joinstyle="miter"/>
              <v:path gradientshapeok="t" o:connecttype="rect"/>
            </v:shapetype>
            <v:shape id="Text Box 333" o:spid="_x0000_s1096" type="#_x0000_t202" style="position:absolute;margin-left:144.4pt;margin-top:-81.8pt;width:338.7pt;height:4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" filled="f" stroked="f">
              <v:textbox inset="0,0,0,0">
                <w:txbxContent>
                  <w:p w:rsidR="00D627F5" w:rsidRDefault="00B02B62" w:rsidP="00813522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</w:t>
                    </w:r>
                    <w:r w:rsidR="00E649E8">
                      <w:t>Р.ПО3</w:t>
                    </w:r>
                    <w:r>
                      <w:t>.ПІ172.</w:t>
                    </w:r>
                    <w:r w:rsidR="00180B7B">
                      <w:rPr>
                        <w:lang w:val="ru-RU"/>
                      </w:rPr>
                      <w:t>10</w:t>
                    </w:r>
                    <w:r w:rsidR="00732468">
                      <w:t>.04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23361B" id="_x0000_s1097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JMxsQIAALM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veiTMb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20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JDrX+G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1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CxIiyC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996" w:rsidRDefault="007F0996">
      <w:r>
        <w:separator/>
      </w:r>
    </w:p>
  </w:footnote>
  <w:footnote w:type="continuationSeparator" w:id="0">
    <w:p w:rsidR="007F0996" w:rsidRDefault="007F0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B02B62">
    <w:pPr>
      <w:pStyle w:val="a8"/>
    </w:pP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-533770</wp:posOffset>
              </wp:positionH>
              <wp:positionV relativeFrom="paragraph">
                <wp:posOffset>-211379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Н.контр</w:t>
                              </w:r>
                              <w:proofErr w:type="spellEnd"/>
                              <w:r w:rsidRPr="00574F4B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EB607B" w:rsidRDefault="00E649E8" w:rsidP="00071CC8">
                            <w:pPr>
                              <w:jc w:val="center"/>
                              <w:rPr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Сортування методом вставки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771" y="15299"/>
                          <a:ext cx="825" cy="3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 w:rsidP="00B02B62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620" y="15340"/>
                          <a:ext cx="838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B02B6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480" y="15343"/>
                          <a:ext cx="1082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7F0996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NUMPAGES  \* Arabic  \* MERGEFORMAT </w:instrText>
                            </w:r>
                            <w:r>
                              <w:fldChar w:fldCharType="separate"/>
                            </w:r>
                            <w:r w:rsidR="00986BE5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0" style="position:absolute;margin-left:-42.05pt;margin-top:-16.6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">
              <v:group id="Group 1" o:spid="_x0000_s1051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2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3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4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5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6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57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58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59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0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1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2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3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4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5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6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67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68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69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0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1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2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3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4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5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76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77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78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proofErr w:type="spellStart"/>
                        <w:r w:rsidRPr="00574F4B">
                          <w:rPr>
                            <w:sz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79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0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1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2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3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4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Н.контр</w:t>
                        </w:r>
                        <w:proofErr w:type="spellEnd"/>
                        <w:r w:rsidRPr="00574F4B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5" o:spid="_x0000_s1085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6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87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88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EB607B" w:rsidRDefault="00E649E8" w:rsidP="00071CC8">
                      <w:pPr>
                        <w:jc w:val="center"/>
                        <w:rPr>
                          <w:sz w:val="22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Сортування методом вставки</w:t>
                      </w:r>
                    </w:p>
                  </w:txbxContent>
                </v:textbox>
              </v:shape>
              <v:shape id="Text Box 62" o:spid="_x0000_s1089" type="#_x0000_t202" style="position:absolute;left:8771;top:15299;width:825;height: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hDTxAAAANsAAAAPAAAAZHJzL2Rvd25yZXYueG1sRI9Ba4NA&#10;FITvhf6H5RV6KXFtAx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IACENP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 w:rsidP="00B02B62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0" type="#_x0000_t202" style="position:absolute;left:9620;top:15340;width:838;height: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4inxAAAANsAAAAPAAAAZHJzL2Rvd25yZXYueG1sRI9Ba4NA&#10;FITvhf6H5RV6KXFtCR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A/riKf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B02B6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  <v:shape id="Text Box 64" o:spid="_x0000_s1091" type="#_x0000_t202" style="position:absolute;left:10480;top:15343;width:1082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D627F5" w:rsidRDefault="007F0996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NUMPAGES  \* Arabic  \* MERGEFORMAT </w:instrText>
                      </w:r>
                      <w:r>
                        <w:fldChar w:fldCharType="separate"/>
                      </w:r>
                      <w:r w:rsidR="00986BE5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  <v:shape id="Text Box 106" o:spid="_x0000_s1092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732468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Гутник І.В.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22C09" id="Text Box 331" o:spid="_x0000_s1093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" filled="f" stroked="f">
              <v:textbox inset="0,0,0,0">
                <w:txbxContent>
                  <w:p w:rsidR="00D627F5" w:rsidRPr="00A17877" w:rsidRDefault="00732468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Гутник І.В.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B02B62" w:rsidRDefault="00B02B62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94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59UsgIAALM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" filled="f" stroked="f">
              <v:textbox inset="0,0,0,0">
                <w:txbxContent>
                  <w:p w:rsidR="00D627F5" w:rsidRPr="00B02B62" w:rsidRDefault="00B02B62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І.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95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Bf/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HNbXir5rWs&#10;H0HCSoLCQKcw+mDRSvUdoxHGSI71ty1VDKPuvYBnkIaE2LnjNiSeR7BR55b1uYWKCqBybDCalksz&#10;zartoPimhUjTwxPyBp5Ow52qn1gdHhyMCpfcYazZWXS+d15Pw3fxCw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7+Bf/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574F4B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574F4B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8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">
              <v:group id="Group 174" o:spid="_x0000_s1099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100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1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2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3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4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5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6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7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8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9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1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2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3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4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 w:rsidRPr="00574F4B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0" o:spid="_x0000_s1115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191" o:spid="_x0000_s1116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7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8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4" o:spid="_x0000_s1119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17"/>
  </w:num>
  <w:num w:numId="14">
    <w:abstractNumId w:val="16"/>
  </w:num>
  <w:num w:numId="15">
    <w:abstractNumId w:val="3"/>
  </w:num>
  <w:num w:numId="16">
    <w:abstractNumId w:val="5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468"/>
    <w:rsid w:val="000010A8"/>
    <w:rsid w:val="00003BB9"/>
    <w:rsid w:val="00011D35"/>
    <w:rsid w:val="0001737B"/>
    <w:rsid w:val="00031313"/>
    <w:rsid w:val="00071CC8"/>
    <w:rsid w:val="00086188"/>
    <w:rsid w:val="00094777"/>
    <w:rsid w:val="00097D9C"/>
    <w:rsid w:val="000C5859"/>
    <w:rsid w:val="000D2533"/>
    <w:rsid w:val="000D3721"/>
    <w:rsid w:val="000E3C21"/>
    <w:rsid w:val="000E6B62"/>
    <w:rsid w:val="00110672"/>
    <w:rsid w:val="0011418D"/>
    <w:rsid w:val="00150E98"/>
    <w:rsid w:val="00177409"/>
    <w:rsid w:val="00180B7B"/>
    <w:rsid w:val="001B47CD"/>
    <w:rsid w:val="001C1B6D"/>
    <w:rsid w:val="001C69BD"/>
    <w:rsid w:val="001D140B"/>
    <w:rsid w:val="001D30A9"/>
    <w:rsid w:val="001D41AE"/>
    <w:rsid w:val="001D589F"/>
    <w:rsid w:val="001E0977"/>
    <w:rsid w:val="00210C97"/>
    <w:rsid w:val="00213D88"/>
    <w:rsid w:val="00222339"/>
    <w:rsid w:val="00235328"/>
    <w:rsid w:val="002365E9"/>
    <w:rsid w:val="00256E91"/>
    <w:rsid w:val="00264516"/>
    <w:rsid w:val="002730B5"/>
    <w:rsid w:val="00274886"/>
    <w:rsid w:val="00280EC9"/>
    <w:rsid w:val="002A46E0"/>
    <w:rsid w:val="002D577D"/>
    <w:rsid w:val="00305B49"/>
    <w:rsid w:val="00312BE9"/>
    <w:rsid w:val="00317C5B"/>
    <w:rsid w:val="0033728D"/>
    <w:rsid w:val="0036387A"/>
    <w:rsid w:val="0037293A"/>
    <w:rsid w:val="00383EB8"/>
    <w:rsid w:val="0038495F"/>
    <w:rsid w:val="00391DE2"/>
    <w:rsid w:val="003C5ED2"/>
    <w:rsid w:val="003F4EB1"/>
    <w:rsid w:val="0042311B"/>
    <w:rsid w:val="004435AB"/>
    <w:rsid w:val="0044498B"/>
    <w:rsid w:val="00455D49"/>
    <w:rsid w:val="0046539B"/>
    <w:rsid w:val="0047140F"/>
    <w:rsid w:val="0047283B"/>
    <w:rsid w:val="004742EE"/>
    <w:rsid w:val="00490EC1"/>
    <w:rsid w:val="004A79A5"/>
    <w:rsid w:val="004B3534"/>
    <w:rsid w:val="004D022A"/>
    <w:rsid w:val="004D194B"/>
    <w:rsid w:val="004E7ABD"/>
    <w:rsid w:val="00500642"/>
    <w:rsid w:val="00515394"/>
    <w:rsid w:val="00530DD1"/>
    <w:rsid w:val="00541D50"/>
    <w:rsid w:val="005522AF"/>
    <w:rsid w:val="00574F4B"/>
    <w:rsid w:val="005C223F"/>
    <w:rsid w:val="006512FE"/>
    <w:rsid w:val="0069092B"/>
    <w:rsid w:val="006A62CE"/>
    <w:rsid w:val="006B19B8"/>
    <w:rsid w:val="006C2D32"/>
    <w:rsid w:val="006D67CF"/>
    <w:rsid w:val="006F0489"/>
    <w:rsid w:val="006F567E"/>
    <w:rsid w:val="00722894"/>
    <w:rsid w:val="00732468"/>
    <w:rsid w:val="00754A49"/>
    <w:rsid w:val="007639AF"/>
    <w:rsid w:val="007717F9"/>
    <w:rsid w:val="00775DF0"/>
    <w:rsid w:val="007B79A4"/>
    <w:rsid w:val="007C7AB5"/>
    <w:rsid w:val="007F0996"/>
    <w:rsid w:val="007F3CC0"/>
    <w:rsid w:val="007F5DBE"/>
    <w:rsid w:val="00805198"/>
    <w:rsid w:val="00811882"/>
    <w:rsid w:val="00811ADD"/>
    <w:rsid w:val="00813522"/>
    <w:rsid w:val="008345CD"/>
    <w:rsid w:val="00855E31"/>
    <w:rsid w:val="00861DCC"/>
    <w:rsid w:val="00864334"/>
    <w:rsid w:val="00874D03"/>
    <w:rsid w:val="008B4D0A"/>
    <w:rsid w:val="008B5B42"/>
    <w:rsid w:val="008C2DBF"/>
    <w:rsid w:val="008C2ECD"/>
    <w:rsid w:val="008D5B1B"/>
    <w:rsid w:val="008E06F0"/>
    <w:rsid w:val="008E5457"/>
    <w:rsid w:val="008F232C"/>
    <w:rsid w:val="008F2899"/>
    <w:rsid w:val="009058E9"/>
    <w:rsid w:val="0093126A"/>
    <w:rsid w:val="0097128A"/>
    <w:rsid w:val="009838F5"/>
    <w:rsid w:val="00983A7C"/>
    <w:rsid w:val="00986BE5"/>
    <w:rsid w:val="00987B6C"/>
    <w:rsid w:val="00991B40"/>
    <w:rsid w:val="00994782"/>
    <w:rsid w:val="009F2761"/>
    <w:rsid w:val="00A00745"/>
    <w:rsid w:val="00A136A4"/>
    <w:rsid w:val="00A66DB1"/>
    <w:rsid w:val="00A77898"/>
    <w:rsid w:val="00AB2462"/>
    <w:rsid w:val="00AD2D12"/>
    <w:rsid w:val="00AD55AC"/>
    <w:rsid w:val="00AE4A52"/>
    <w:rsid w:val="00B02B62"/>
    <w:rsid w:val="00B102A6"/>
    <w:rsid w:val="00B14743"/>
    <w:rsid w:val="00B25D0F"/>
    <w:rsid w:val="00B41B74"/>
    <w:rsid w:val="00B41C2B"/>
    <w:rsid w:val="00B42EED"/>
    <w:rsid w:val="00B4731F"/>
    <w:rsid w:val="00B50432"/>
    <w:rsid w:val="00B759D8"/>
    <w:rsid w:val="00B75EF7"/>
    <w:rsid w:val="00B76009"/>
    <w:rsid w:val="00B80DE0"/>
    <w:rsid w:val="00BB12AB"/>
    <w:rsid w:val="00BB46A0"/>
    <w:rsid w:val="00BB5F99"/>
    <w:rsid w:val="00BD407C"/>
    <w:rsid w:val="00BE2866"/>
    <w:rsid w:val="00BE6CA2"/>
    <w:rsid w:val="00C021C3"/>
    <w:rsid w:val="00C04B51"/>
    <w:rsid w:val="00C073A4"/>
    <w:rsid w:val="00C11F40"/>
    <w:rsid w:val="00C412F7"/>
    <w:rsid w:val="00C41E48"/>
    <w:rsid w:val="00C57AF4"/>
    <w:rsid w:val="00C66C54"/>
    <w:rsid w:val="00CA15D1"/>
    <w:rsid w:val="00CB3E25"/>
    <w:rsid w:val="00CC2C0D"/>
    <w:rsid w:val="00CC537F"/>
    <w:rsid w:val="00CF5C69"/>
    <w:rsid w:val="00CF73C6"/>
    <w:rsid w:val="00D06937"/>
    <w:rsid w:val="00D14F7F"/>
    <w:rsid w:val="00D37E5D"/>
    <w:rsid w:val="00D458F3"/>
    <w:rsid w:val="00D627F5"/>
    <w:rsid w:val="00D6637C"/>
    <w:rsid w:val="00D749FF"/>
    <w:rsid w:val="00D76A4E"/>
    <w:rsid w:val="00D92ABA"/>
    <w:rsid w:val="00D932BC"/>
    <w:rsid w:val="00D93F56"/>
    <w:rsid w:val="00DB6F43"/>
    <w:rsid w:val="00E01F37"/>
    <w:rsid w:val="00E0207C"/>
    <w:rsid w:val="00E27228"/>
    <w:rsid w:val="00E5527E"/>
    <w:rsid w:val="00E649E8"/>
    <w:rsid w:val="00E7136B"/>
    <w:rsid w:val="00E74CCA"/>
    <w:rsid w:val="00E964DF"/>
    <w:rsid w:val="00EA0204"/>
    <w:rsid w:val="00EA5823"/>
    <w:rsid w:val="00EB496E"/>
    <w:rsid w:val="00EB607B"/>
    <w:rsid w:val="00F02894"/>
    <w:rsid w:val="00F13EAA"/>
    <w:rsid w:val="00F1747D"/>
    <w:rsid w:val="00F21BF0"/>
    <w:rsid w:val="00F61E15"/>
    <w:rsid w:val="00F718BD"/>
    <w:rsid w:val="00F71CB5"/>
    <w:rsid w:val="00F9070B"/>
    <w:rsid w:val="00FB5E8E"/>
    <w:rsid w:val="00FE51CD"/>
    <w:rsid w:val="00FE573E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277F13B-6588-47C5-9606-CB9DC9E1E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5EF7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  <w:style w:type="character" w:styleId="af3">
    <w:name w:val="Hyperlink"/>
    <w:basedOn w:val="a0"/>
    <w:unhideWhenUsed/>
    <w:rsid w:val="00B147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llege\&#1096;&#1072;&#1073;&#1083;&#1086;&#1085;%20&#1076;&#1083;&#1103;%20&#1083;&#1072;&#107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D45BA-D637-4E3C-BCE4-F6346916E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лаб.dotx</Template>
  <TotalTime>36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laba</vt:lpstr>
      <vt:lpstr>Лабораторна робота 9-10</vt:lpstr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</dc:title>
  <dc:subject/>
  <dc:creator>Sasha Moik</dc:creator>
  <cp:keywords/>
  <dc:description/>
  <cp:lastModifiedBy>Sasha Moik</cp:lastModifiedBy>
  <cp:revision>4</cp:revision>
  <cp:lastPrinted>2017-09-21T16:49:00Z</cp:lastPrinted>
  <dcterms:created xsi:type="dcterms:W3CDTF">2019-10-15T13:03:00Z</dcterms:created>
  <dcterms:modified xsi:type="dcterms:W3CDTF">2019-10-15T20:57:00Z</dcterms:modified>
</cp:coreProperties>
</file>