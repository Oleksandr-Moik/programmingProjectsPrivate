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Pr="004C61AD" w:rsidRDefault="00D76A4E" w:rsidP="00011D3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 робота №</w:t>
      </w:r>
      <w:r w:rsidR="007551DB">
        <w:rPr>
          <w:b/>
          <w:bCs/>
          <w:sz w:val="28"/>
          <w:szCs w:val="28"/>
        </w:rPr>
        <w:t xml:space="preserve"> </w:t>
      </w:r>
      <w:r w:rsidR="004C61AD" w:rsidRPr="004C61AD">
        <w:rPr>
          <w:b/>
          <w:bCs/>
          <w:sz w:val="28"/>
          <w:szCs w:val="28"/>
          <w:lang w:val="ru-RU"/>
        </w:rPr>
        <w:t>5</w:t>
      </w:r>
    </w:p>
    <w:p w:rsidR="00011D35" w:rsidRPr="004C61AD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4C61AD" w:rsidRPr="004C61AD">
        <w:rPr>
          <w:sz w:val="28"/>
          <w:szCs w:val="28"/>
        </w:rPr>
        <w:t xml:space="preserve">Сортування методом </w:t>
      </w:r>
      <w:proofErr w:type="spellStart"/>
      <w:r w:rsidR="004C61AD" w:rsidRPr="004C61AD">
        <w:rPr>
          <w:sz w:val="28"/>
          <w:szCs w:val="28"/>
        </w:rPr>
        <w:t>Шелла</w:t>
      </w:r>
      <w:proofErr w:type="spellEnd"/>
      <w:r w:rsidR="004C61AD" w:rsidRPr="004C61AD">
        <w:rPr>
          <w:sz w:val="28"/>
          <w:szCs w:val="28"/>
          <w:lang w:val="ru-RU"/>
        </w:rPr>
        <w:t>.</w:t>
      </w:r>
    </w:p>
    <w:p w:rsidR="00011D35" w:rsidRDefault="00011D35" w:rsidP="004C61AD">
      <w:pPr>
        <w:ind w:firstLine="709"/>
        <w:rPr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>:</w:t>
      </w:r>
      <w:r w:rsidR="007551DB">
        <w:rPr>
          <w:bCs/>
          <w:sz w:val="28"/>
          <w:szCs w:val="28"/>
        </w:rPr>
        <w:t xml:space="preserve"> </w:t>
      </w:r>
      <w:r w:rsidR="004C61AD" w:rsidRPr="004C61AD">
        <w:rPr>
          <w:sz w:val="28"/>
          <w:szCs w:val="28"/>
        </w:rPr>
        <w:t xml:space="preserve">Навчитись сортуванню методом </w:t>
      </w:r>
      <w:proofErr w:type="spellStart"/>
      <w:r w:rsidR="004C61AD" w:rsidRPr="004C61AD">
        <w:rPr>
          <w:sz w:val="28"/>
          <w:szCs w:val="28"/>
        </w:rPr>
        <w:t>Шелла</w:t>
      </w:r>
      <w:proofErr w:type="spellEnd"/>
      <w:r w:rsidR="004C61AD" w:rsidRPr="004C61AD">
        <w:rPr>
          <w:sz w:val="28"/>
          <w:szCs w:val="28"/>
        </w:rPr>
        <w:t>.</w:t>
      </w:r>
    </w:p>
    <w:p w:rsidR="004C61AD" w:rsidRPr="00F61E15" w:rsidRDefault="004C61AD" w:rsidP="004C61AD">
      <w:pPr>
        <w:ind w:firstLine="709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4C61AD" w:rsidRDefault="00B102A6" w:rsidP="00011D35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proofErr w:type="spellStart"/>
      <w:r w:rsidR="004C61AD" w:rsidRPr="004C61AD">
        <w:rPr>
          <w:bCs/>
          <w:sz w:val="28"/>
          <w:szCs w:val="28"/>
          <w:lang w:val="ru-RU"/>
        </w:rPr>
        <w:t>Масив</w:t>
      </w:r>
      <w:proofErr w:type="spellEnd"/>
      <w:r w:rsidR="004C61AD" w:rsidRPr="004C61AD">
        <w:rPr>
          <w:bCs/>
          <w:sz w:val="28"/>
          <w:szCs w:val="28"/>
          <w:lang w:val="ru-RU"/>
        </w:rPr>
        <w:t xml:space="preserve"> </w:t>
      </w:r>
      <w:proofErr w:type="spellStart"/>
      <w:r w:rsidR="004C61AD" w:rsidRPr="004C61AD">
        <w:rPr>
          <w:bCs/>
          <w:sz w:val="28"/>
          <w:szCs w:val="28"/>
          <w:lang w:val="ru-RU"/>
        </w:rPr>
        <w:t>записів</w:t>
      </w:r>
      <w:proofErr w:type="spellEnd"/>
      <w:r w:rsidR="004C61AD" w:rsidRPr="004C61AD">
        <w:rPr>
          <w:bCs/>
          <w:sz w:val="28"/>
          <w:szCs w:val="28"/>
          <w:lang w:val="ru-RU"/>
        </w:rPr>
        <w:t xml:space="preserve"> типу </w:t>
      </w:r>
      <w:r w:rsidR="004C61AD">
        <w:rPr>
          <w:bCs/>
          <w:sz w:val="28"/>
          <w:szCs w:val="28"/>
          <w:lang w:val="ru-RU"/>
        </w:rPr>
        <w:t xml:space="preserve">структура телефонного </w:t>
      </w:r>
      <w:proofErr w:type="spellStart"/>
      <w:r w:rsidR="004C61AD">
        <w:rPr>
          <w:bCs/>
          <w:sz w:val="28"/>
          <w:szCs w:val="28"/>
          <w:lang w:val="ru-RU"/>
        </w:rPr>
        <w:t>довідника</w:t>
      </w:r>
      <w:proofErr w:type="spellEnd"/>
      <w:r w:rsidR="004C61AD" w:rsidRPr="004C61AD">
        <w:rPr>
          <w:bCs/>
          <w:sz w:val="28"/>
          <w:szCs w:val="28"/>
          <w:lang w:val="ru-RU"/>
        </w:rPr>
        <w:t xml:space="preserve"> </w:t>
      </w:r>
      <w:proofErr w:type="spellStart"/>
      <w:r w:rsidR="004C61AD" w:rsidRPr="004C61AD">
        <w:rPr>
          <w:bCs/>
          <w:sz w:val="28"/>
          <w:szCs w:val="28"/>
          <w:lang w:val="ru-RU"/>
        </w:rPr>
        <w:t>впорядкувати</w:t>
      </w:r>
      <w:proofErr w:type="spellEnd"/>
      <w:r w:rsidR="004C61AD" w:rsidRPr="004C61AD">
        <w:rPr>
          <w:bCs/>
          <w:sz w:val="28"/>
          <w:szCs w:val="28"/>
          <w:lang w:val="ru-RU"/>
        </w:rPr>
        <w:t xml:space="preserve"> за </w:t>
      </w:r>
      <w:proofErr w:type="spellStart"/>
      <w:r w:rsidR="004C61AD" w:rsidRPr="004C61AD">
        <w:rPr>
          <w:bCs/>
          <w:sz w:val="28"/>
          <w:szCs w:val="28"/>
          <w:lang w:val="ru-RU"/>
        </w:rPr>
        <w:t>деяким</w:t>
      </w:r>
      <w:proofErr w:type="spellEnd"/>
      <w:r w:rsidR="004C61AD" w:rsidRPr="004C61AD">
        <w:rPr>
          <w:bCs/>
          <w:sz w:val="28"/>
          <w:szCs w:val="28"/>
          <w:lang w:val="ru-RU"/>
        </w:rPr>
        <w:t xml:space="preserve"> </w:t>
      </w:r>
      <w:proofErr w:type="spellStart"/>
      <w:r w:rsidR="004C61AD" w:rsidRPr="004C61AD">
        <w:rPr>
          <w:bCs/>
          <w:sz w:val="28"/>
          <w:szCs w:val="28"/>
          <w:lang w:val="ru-RU"/>
        </w:rPr>
        <w:t>критерієм</w:t>
      </w:r>
      <w:proofErr w:type="spellEnd"/>
      <w:r w:rsidR="004C61AD" w:rsidRPr="004C61AD">
        <w:rPr>
          <w:bCs/>
          <w:sz w:val="28"/>
          <w:szCs w:val="28"/>
          <w:lang w:val="ru-RU"/>
        </w:rPr>
        <w:t xml:space="preserve">, </w:t>
      </w:r>
      <w:proofErr w:type="spellStart"/>
      <w:r w:rsidR="004C61AD" w:rsidRPr="004C61AD">
        <w:rPr>
          <w:bCs/>
          <w:sz w:val="28"/>
          <w:szCs w:val="28"/>
          <w:lang w:val="ru-RU"/>
        </w:rPr>
        <w:t>використовуючи</w:t>
      </w:r>
      <w:proofErr w:type="spellEnd"/>
      <w:r w:rsidR="004C61AD" w:rsidRPr="004C61AD">
        <w:rPr>
          <w:bCs/>
          <w:sz w:val="28"/>
          <w:szCs w:val="28"/>
          <w:lang w:val="ru-RU"/>
        </w:rPr>
        <w:t xml:space="preserve"> алгоритм Шелла.</w:t>
      </w:r>
    </w:p>
    <w:p w:rsidR="00D76A4E" w:rsidRPr="00B102A6" w:rsidRDefault="00D76A4E" w:rsidP="002E3C22">
      <w:pPr>
        <w:rPr>
          <w:b/>
          <w:bCs/>
          <w:sz w:val="28"/>
          <w:szCs w:val="28"/>
          <w:lang w:val="ru-RU"/>
        </w:rPr>
      </w:pPr>
    </w:p>
    <w:p w:rsidR="00011D35" w:rsidRDefault="00B102A6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shell_sort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e)</w:t>
      </w: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step = n / 2; step &gt;= 1; step /= 2)</w:t>
      </w: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step;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&lt; n; ++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 j &gt; 0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[j].compare(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 - 1])</w:t>
      </w:r>
      <w:r>
        <w:rPr>
          <w:rFonts w:ascii="Consolas" w:hAnsi="Consolas" w:cs="Consolas"/>
          <w:color w:val="000000"/>
          <w:sz w:val="19"/>
          <w:szCs w:val="19"/>
          <w:lang w:eastAsia="uk-UA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&lt; 0); j -= step)</w:t>
      </w: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swap(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[j - 1],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[j]);</w:t>
      </w: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DataGrid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7B3BA5" w:rsidRDefault="007B3BA5" w:rsidP="007B3BA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B02B62" w:rsidRDefault="00B02B62" w:rsidP="002E3C22">
      <w:pPr>
        <w:rPr>
          <w:b/>
          <w:bCs/>
          <w:sz w:val="28"/>
          <w:szCs w:val="28"/>
        </w:rPr>
      </w:pP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Результати:</w:t>
      </w:r>
    </w:p>
    <w:p w:rsidR="00011D35" w:rsidRDefault="00011D35" w:rsidP="00D76A4E">
      <w:pPr>
        <w:rPr>
          <w:b/>
          <w:bCs/>
          <w:sz w:val="28"/>
          <w:szCs w:val="28"/>
        </w:rPr>
      </w:pPr>
    </w:p>
    <w:p w:rsidR="007B3BA5" w:rsidRDefault="00BE6AF0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0FFCFD91" wp14:editId="7730AD08">
            <wp:extent cx="5945505" cy="35731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3BA5" w:rsidRDefault="007B3BA5" w:rsidP="00D76A4E">
      <w:pPr>
        <w:rPr>
          <w:b/>
          <w:bCs/>
          <w:sz w:val="28"/>
          <w:szCs w:val="28"/>
        </w:rPr>
      </w:pPr>
    </w:p>
    <w:p w:rsidR="007B3BA5" w:rsidRDefault="007B3BA5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97A5072" wp14:editId="644AD5C4">
            <wp:extent cx="5945505" cy="35731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A5" w:rsidRDefault="007B3BA5" w:rsidP="00D76A4E">
      <w:pPr>
        <w:rPr>
          <w:b/>
          <w:bCs/>
          <w:sz w:val="28"/>
          <w:szCs w:val="28"/>
        </w:rPr>
      </w:pPr>
    </w:p>
    <w:p w:rsidR="007B3BA5" w:rsidRDefault="00011D35" w:rsidP="007B3BA5">
      <w:pPr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7B3BA5">
        <w:rPr>
          <w:sz w:val="28"/>
          <w:szCs w:val="28"/>
        </w:rPr>
        <w:t>я навчився</w:t>
      </w:r>
      <w:r w:rsidR="007B3BA5" w:rsidRPr="004C61AD">
        <w:rPr>
          <w:sz w:val="28"/>
          <w:szCs w:val="28"/>
        </w:rPr>
        <w:t xml:space="preserve"> сортуванню методом </w:t>
      </w:r>
      <w:proofErr w:type="spellStart"/>
      <w:r w:rsidR="007B3BA5" w:rsidRPr="004C61AD">
        <w:rPr>
          <w:sz w:val="28"/>
          <w:szCs w:val="28"/>
        </w:rPr>
        <w:t>Шелла</w:t>
      </w:r>
      <w:proofErr w:type="spellEnd"/>
      <w:r w:rsidR="007B3BA5" w:rsidRPr="004C61AD">
        <w:rPr>
          <w:sz w:val="28"/>
          <w:szCs w:val="28"/>
        </w:rPr>
        <w:t>.</w:t>
      </w:r>
    </w:p>
    <w:p w:rsidR="00011D35" w:rsidRPr="00BB0B60" w:rsidRDefault="00011D35" w:rsidP="00011D35">
      <w:pPr>
        <w:ind w:firstLine="709"/>
        <w:jc w:val="both"/>
        <w:rPr>
          <w:bCs/>
          <w:sz w:val="28"/>
          <w:szCs w:val="28"/>
        </w:rPr>
      </w:pP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F975AF" w:rsidRDefault="00F975AF" w:rsidP="001E0977">
      <w:pPr>
        <w:jc w:val="both"/>
        <w:rPr>
          <w:b/>
          <w:bCs/>
          <w:sz w:val="28"/>
          <w:szCs w:val="28"/>
        </w:rPr>
      </w:pPr>
    </w:p>
    <w:p w:rsidR="004B7973" w:rsidRPr="001E0977" w:rsidRDefault="004B7973" w:rsidP="001E0977">
      <w:pPr>
        <w:jc w:val="both"/>
        <w:rPr>
          <w:b/>
          <w:bCs/>
          <w:sz w:val="28"/>
          <w:szCs w:val="28"/>
        </w:rPr>
        <w:sectPr w:rsidR="004B7973" w:rsidRPr="001E0977" w:rsidSect="00D627F5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2D577D" w:rsidRPr="001E0977" w:rsidRDefault="002D577D" w:rsidP="00A41458">
      <w:pPr>
        <w:rPr>
          <w:sz w:val="28"/>
          <w:szCs w:val="28"/>
        </w:rPr>
      </w:pPr>
    </w:p>
    <w:sectPr w:rsidR="002D577D" w:rsidRPr="001E0977" w:rsidSect="00D627F5">
      <w:headerReference w:type="first" r:id="rId14"/>
      <w:footerReference w:type="first" r:id="rId15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254" w:rsidRDefault="006A2254">
      <w:r>
        <w:separator/>
      </w:r>
    </w:p>
  </w:endnote>
  <w:endnote w:type="continuationSeparator" w:id="0">
    <w:p w:rsidR="006A2254" w:rsidRDefault="006A2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E74CCA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>
              <wp:simplePos x="0" y="0"/>
              <wp:positionH relativeFrom="column">
                <wp:posOffset>5770643</wp:posOffset>
              </wp:positionH>
              <wp:positionV relativeFrom="paragraph">
                <wp:posOffset>33051</wp:posOffset>
              </wp:positionV>
              <wp:extent cx="365760" cy="310270"/>
              <wp:effectExtent l="0" t="0" r="0" b="0"/>
              <wp:wrapNone/>
              <wp:docPr id="3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74CCA" w:rsidRDefault="00E74CCA" w:rsidP="00E74CC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BE6AF0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48" type="#_x0000_t202" style="position:absolute;margin-left:454.4pt;margin-top:2.6pt;width:28.8pt;height:24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" filled="f" stroked="f" strokeweight=".5pt">
              <v:textbox>
                <w:txbxContent>
                  <w:p w:rsidR="00E74CCA" w:rsidRDefault="00E74CCA" w:rsidP="00E74CCA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BE6AF0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A15D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4743" w:rsidRPr="005522AF" w:rsidRDefault="00B75EF7" w:rsidP="00B75EF7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F975AF">
                            <w:t>Р.ПО3</w:t>
                          </w:r>
                          <w:r>
                            <w:t>.ПІ172.</w:t>
                          </w:r>
                          <w:r>
                            <w:rPr>
                              <w:lang w:val="ru-RU"/>
                            </w:rPr>
                            <w:t>10</w:t>
                          </w:r>
                          <w:r w:rsidR="007B3BA5">
                            <w:t>.05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Надпись 283" o:spid="_x0000_s1049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nt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KmJbsS8EOUNKFgKEBjIFAYgGLWQHzDqYZikWL1fEUkxap5zeAVm&#10;8uwNuTcWe4PwAlxTXGiJ0bCY6WFGrTrJljVgDy+Niwt4KxWzMr7LY/fCYERYNrtxZmbQ8dreuhu6&#10;01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B3vwnt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B14743" w:rsidRPr="005522AF" w:rsidRDefault="00B75EF7" w:rsidP="00B75EF7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F975AF">
                      <w:t>Р.ПО3</w:t>
                    </w:r>
                    <w:r>
                      <w:t>.ПІ172.</w:t>
                    </w:r>
                    <w:r>
                      <w:rPr>
                        <w:lang w:val="ru-RU"/>
                      </w:rPr>
                      <w:t>10</w:t>
                    </w:r>
                    <w:r w:rsidR="007B3BA5">
                      <w:t>.05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813522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1834117</wp:posOffset>
              </wp:positionH>
              <wp:positionV relativeFrom="paragraph">
                <wp:posOffset>-1038662</wp:posOffset>
              </wp:positionV>
              <wp:extent cx="4301490" cy="565027"/>
              <wp:effectExtent l="0" t="0" r="3810" b="6985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5650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B02B62" w:rsidP="00813522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F975AF">
                            <w:t>Р.ПО3</w:t>
                          </w:r>
                          <w:r>
                            <w:t>.ПІ172.</w:t>
                          </w:r>
                          <w:r w:rsidR="00180B7B">
                            <w:rPr>
                              <w:lang w:val="ru-RU"/>
                            </w:rPr>
                            <w:t>10</w:t>
                          </w:r>
                          <w:r w:rsidR="004C61AD">
                            <w:t>.05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96" type="#_x0000_t202" style="position:absolute;margin-left:144.4pt;margin-top:-81.8pt;width:338.7pt;height:4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" filled="f" stroked="f">
              <v:textbox inset="0,0,0,0">
                <w:txbxContent>
                  <w:p w:rsidR="00D627F5" w:rsidRDefault="00B02B62" w:rsidP="00813522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F975AF">
                      <w:t>Р.ПО3</w:t>
                    </w:r>
                    <w:r>
                      <w:t>.ПІ172.</w:t>
                    </w:r>
                    <w:r w:rsidR="00180B7B">
                      <w:rPr>
                        <w:lang w:val="ru-RU"/>
                      </w:rPr>
                      <w:t>10</w:t>
                    </w:r>
                    <w:r w:rsidR="004C61AD">
                      <w:t>.05</w:t>
                    </w:r>
                    <w:bookmarkStart w:id="1" w:name="_GoBack"/>
                    <w:bookmarkEnd w:id="1"/>
                  </w:p>
                </w:txbxContent>
              </v:textbox>
            </v:shape>
          </w:pict>
        </mc:Fallback>
      </mc:AlternateContent>
    </w:r>
    <w:r w:rsidR="00D627F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23361B" id="_x0000_s1097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MxsQIAALM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veiTMb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20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JDrX+G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1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yCswIAALQ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CxIiyC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254" w:rsidRDefault="006A2254">
      <w:r>
        <w:separator/>
      </w:r>
    </w:p>
  </w:footnote>
  <w:footnote w:type="continuationSeparator" w:id="0">
    <w:p w:rsidR="006A2254" w:rsidRDefault="006A2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B02B62">
    <w:pPr>
      <w:pStyle w:val="a8"/>
    </w:pP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-533770</wp:posOffset>
              </wp:positionH>
              <wp:positionV relativeFrom="paragraph">
                <wp:posOffset>-211379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Н.контр</w:t>
                              </w:r>
                              <w:proofErr w:type="spellEnd"/>
                              <w:r w:rsidRPr="00574F4B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F975AF" w:rsidRDefault="004C61AD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4C61AD">
                              <w:rPr>
                                <w:sz w:val="28"/>
                                <w:szCs w:val="28"/>
                              </w:rPr>
                              <w:t xml:space="preserve">Сортування методом </w:t>
                            </w:r>
                            <w:proofErr w:type="spellStart"/>
                            <w:r w:rsidRPr="004C61AD">
                              <w:rPr>
                                <w:sz w:val="28"/>
                                <w:szCs w:val="28"/>
                              </w:rPr>
                              <w:t>Шелла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771" y="15299"/>
                          <a:ext cx="825" cy="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 w:rsidP="00B02B62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620" y="15340"/>
                          <a:ext cx="838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B02B6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480" y="15343"/>
                          <a:ext cx="1082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6A2254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NUMPAGES  \* Arabic  \* MERGEFORMAT </w:instrText>
                            </w:r>
                            <w:r>
                              <w:fldChar w:fldCharType="separate"/>
                            </w:r>
                            <w:r w:rsidR="00BE6AF0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0" style="position:absolute;margin-left:-42.05pt;margin-top:-16.6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">
              <v:group id="Group 1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88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F975AF" w:rsidRDefault="004C61AD" w:rsidP="00071CC8">
                      <w:pPr>
                        <w:jc w:val="center"/>
                        <w:rPr>
                          <w:sz w:val="22"/>
                        </w:rPr>
                      </w:pPr>
                      <w:r w:rsidRPr="004C61AD">
                        <w:rPr>
                          <w:sz w:val="28"/>
                          <w:szCs w:val="28"/>
                        </w:rPr>
                        <w:t xml:space="preserve">Сортування методом </w:t>
                      </w:r>
                      <w:proofErr w:type="spellStart"/>
                      <w:r w:rsidRPr="004C61AD">
                        <w:rPr>
                          <w:sz w:val="28"/>
                          <w:szCs w:val="28"/>
                        </w:rPr>
                        <w:t>Шелла</w:t>
                      </w:r>
                      <w:proofErr w:type="spellEnd"/>
                    </w:p>
                  </w:txbxContent>
                </v:textbox>
              </v:shape>
              <v:shape id="Text Box 62" o:spid="_x0000_s1089" type="#_x0000_t202" style="position:absolute;left:8771;top:15299;width:825;height: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T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IACENP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 w:rsidP="00B02B62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0" type="#_x0000_t202" style="position:absolute;left:9620;top:15340;width:838;height: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4in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A/riKf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B02B6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Text Box 64" o:spid="_x0000_s1091" type="#_x0000_t202" style="position:absolute;left:10480;top:15343;width:1082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6A2254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NUMPAGES  \* Arabic  \* MERGEFORMAT </w:instrText>
                      </w:r>
                      <w:r>
                        <w:fldChar w:fldCharType="separate"/>
                      </w:r>
                      <w:r w:rsidR="00BE6AF0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  <v:shape id="Text Box 10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F975AF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Гутник І.В.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22C09" id="Text Box 331" o:spid="_x0000_s1093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" filled="f" stroked="f">
              <v:textbox inset="0,0,0,0">
                <w:txbxContent>
                  <w:p w:rsidR="00D627F5" w:rsidRPr="00A17877" w:rsidRDefault="00F975AF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Гутник І.В.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B02B62" w:rsidRDefault="00B02B62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94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59UsgIAALM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" filled="f" stroked="f">
              <v:textbox inset="0,0,0,0">
                <w:txbxContent>
                  <w:p w:rsidR="00D627F5" w:rsidRPr="00B02B62" w:rsidRDefault="00B02B62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95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f/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HNbXir5rWs&#10;H0HCSoLCQKcw+mDRSvUdoxHGSI71ty1VDKPuvYBnkIaE2LnjNiSeR7BR55b1uYWKCqBybDCalksz&#10;zartoPimhUjTwxPyBp5Ow52qn1gdHhyMCpfcYazZWXS+d15Pw3fxCw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7+Bf/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74F4B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574F4B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8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">
              <v:group id="Group 174" o:spid="_x0000_s109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10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8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1AD"/>
    <w:rsid w:val="000010A8"/>
    <w:rsid w:val="00003BB9"/>
    <w:rsid w:val="00011D35"/>
    <w:rsid w:val="00031313"/>
    <w:rsid w:val="00071CC8"/>
    <w:rsid w:val="00086188"/>
    <w:rsid w:val="00094777"/>
    <w:rsid w:val="00097D9C"/>
    <w:rsid w:val="000C5859"/>
    <w:rsid w:val="000D2533"/>
    <w:rsid w:val="000D3721"/>
    <w:rsid w:val="000E3C21"/>
    <w:rsid w:val="000E6B62"/>
    <w:rsid w:val="00110672"/>
    <w:rsid w:val="0011418D"/>
    <w:rsid w:val="00150E98"/>
    <w:rsid w:val="00177409"/>
    <w:rsid w:val="00180B7B"/>
    <w:rsid w:val="001B47CD"/>
    <w:rsid w:val="001C1B6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2E3C22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4498B"/>
    <w:rsid w:val="00455D49"/>
    <w:rsid w:val="0046539B"/>
    <w:rsid w:val="0047140F"/>
    <w:rsid w:val="0047283B"/>
    <w:rsid w:val="004742EE"/>
    <w:rsid w:val="004A79A5"/>
    <w:rsid w:val="004B3534"/>
    <w:rsid w:val="004B7973"/>
    <w:rsid w:val="004C61AD"/>
    <w:rsid w:val="004D022A"/>
    <w:rsid w:val="004D194B"/>
    <w:rsid w:val="004E7ABD"/>
    <w:rsid w:val="00500642"/>
    <w:rsid w:val="00515394"/>
    <w:rsid w:val="00530DD1"/>
    <w:rsid w:val="00541D50"/>
    <w:rsid w:val="005522AF"/>
    <w:rsid w:val="00574F4B"/>
    <w:rsid w:val="005C223F"/>
    <w:rsid w:val="006512FE"/>
    <w:rsid w:val="0069092B"/>
    <w:rsid w:val="006A2254"/>
    <w:rsid w:val="006A62CE"/>
    <w:rsid w:val="006B19B8"/>
    <w:rsid w:val="006C2D32"/>
    <w:rsid w:val="006D67CF"/>
    <w:rsid w:val="006F0489"/>
    <w:rsid w:val="006F567E"/>
    <w:rsid w:val="00722894"/>
    <w:rsid w:val="00754A49"/>
    <w:rsid w:val="007551DB"/>
    <w:rsid w:val="007639AF"/>
    <w:rsid w:val="007717F9"/>
    <w:rsid w:val="00775DF0"/>
    <w:rsid w:val="007B3BA5"/>
    <w:rsid w:val="007B79A4"/>
    <w:rsid w:val="007C7AB5"/>
    <w:rsid w:val="007F1E2D"/>
    <w:rsid w:val="007F3CC0"/>
    <w:rsid w:val="007F5DBE"/>
    <w:rsid w:val="00805198"/>
    <w:rsid w:val="00811882"/>
    <w:rsid w:val="00813522"/>
    <w:rsid w:val="008345CD"/>
    <w:rsid w:val="00855E31"/>
    <w:rsid w:val="00861DCC"/>
    <w:rsid w:val="00864334"/>
    <w:rsid w:val="00874D03"/>
    <w:rsid w:val="008B4D0A"/>
    <w:rsid w:val="008B5B42"/>
    <w:rsid w:val="008C2DBF"/>
    <w:rsid w:val="008C2ECD"/>
    <w:rsid w:val="008D5B1B"/>
    <w:rsid w:val="008E06F0"/>
    <w:rsid w:val="008E5457"/>
    <w:rsid w:val="008F232C"/>
    <w:rsid w:val="008F2899"/>
    <w:rsid w:val="009058E9"/>
    <w:rsid w:val="0093126A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41458"/>
    <w:rsid w:val="00A66DB1"/>
    <w:rsid w:val="00A77898"/>
    <w:rsid w:val="00AB2462"/>
    <w:rsid w:val="00AD2D12"/>
    <w:rsid w:val="00AD55AC"/>
    <w:rsid w:val="00AE4A52"/>
    <w:rsid w:val="00B02B62"/>
    <w:rsid w:val="00B102A6"/>
    <w:rsid w:val="00B14743"/>
    <w:rsid w:val="00B25D0F"/>
    <w:rsid w:val="00B41B74"/>
    <w:rsid w:val="00B41C2B"/>
    <w:rsid w:val="00B42EED"/>
    <w:rsid w:val="00B4731F"/>
    <w:rsid w:val="00B50432"/>
    <w:rsid w:val="00B759D8"/>
    <w:rsid w:val="00B75EF7"/>
    <w:rsid w:val="00B76009"/>
    <w:rsid w:val="00B80DE0"/>
    <w:rsid w:val="00BB12AB"/>
    <w:rsid w:val="00BB46A0"/>
    <w:rsid w:val="00BB5F99"/>
    <w:rsid w:val="00BD407C"/>
    <w:rsid w:val="00BE2866"/>
    <w:rsid w:val="00BE6AF0"/>
    <w:rsid w:val="00BE6CA2"/>
    <w:rsid w:val="00C021C3"/>
    <w:rsid w:val="00C04B51"/>
    <w:rsid w:val="00C073A4"/>
    <w:rsid w:val="00C11F40"/>
    <w:rsid w:val="00C412F7"/>
    <w:rsid w:val="00C41E48"/>
    <w:rsid w:val="00C57AF4"/>
    <w:rsid w:val="00C66C54"/>
    <w:rsid w:val="00CA15D1"/>
    <w:rsid w:val="00CB3E25"/>
    <w:rsid w:val="00CC2C0D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27228"/>
    <w:rsid w:val="00E5527E"/>
    <w:rsid w:val="00E65982"/>
    <w:rsid w:val="00E7136B"/>
    <w:rsid w:val="00E74CCA"/>
    <w:rsid w:val="00E964DF"/>
    <w:rsid w:val="00EA0204"/>
    <w:rsid w:val="00EA5823"/>
    <w:rsid w:val="00EB496E"/>
    <w:rsid w:val="00EB607B"/>
    <w:rsid w:val="00F02894"/>
    <w:rsid w:val="00F13EAA"/>
    <w:rsid w:val="00F1747D"/>
    <w:rsid w:val="00F21BF0"/>
    <w:rsid w:val="00F61E15"/>
    <w:rsid w:val="00F718BD"/>
    <w:rsid w:val="00F71CB5"/>
    <w:rsid w:val="00F9070B"/>
    <w:rsid w:val="00F975AF"/>
    <w:rsid w:val="00FB5E8E"/>
    <w:rsid w:val="00FE51CD"/>
    <w:rsid w:val="00FE573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8AF3D9"/>
  <w15:docId w15:val="{541E5245-3F3F-4265-9924-40D544AC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BA5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  <w:style w:type="character" w:styleId="af3">
    <w:name w:val="Hyperlink"/>
    <w:basedOn w:val="a0"/>
    <w:unhideWhenUsed/>
    <w:rsid w:val="00B147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llege\&#1096;&#1072;&#1073;&#1083;&#1086;&#1085;&#1080;%20&#1076;&#1083;&#1103;%20&#1083;&#1072;&#1073;\&#1096;&#1072;&#1073;&#1083;&#1086;&#1085;%20&#1040;&#1083;&#1075;&#1086;&#1088;&#1080;&#1090;&#1084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062BD-0DA7-4AE5-8BD0-C0B75B21D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Алгоритми.dotx</Template>
  <TotalTime>8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3</cp:revision>
  <cp:lastPrinted>2017-09-21T16:49:00Z</cp:lastPrinted>
  <dcterms:created xsi:type="dcterms:W3CDTF">2019-10-15T20:43:00Z</dcterms:created>
  <dcterms:modified xsi:type="dcterms:W3CDTF">2019-10-15T20:54:00Z</dcterms:modified>
</cp:coreProperties>
</file>