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327CAE">
        <w:rPr>
          <w:b/>
          <w:bCs/>
          <w:sz w:val="28"/>
          <w:szCs w:val="28"/>
        </w:rPr>
        <w:t>1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327CAE" w:rsidRPr="00327CAE">
        <w:rPr>
          <w:bCs/>
          <w:sz w:val="28"/>
          <w:szCs w:val="28"/>
        </w:rPr>
        <w:t>Сортування методом прямого обміну (бульбашка)</w:t>
      </w:r>
      <w:r w:rsidR="00D76A4E">
        <w:rPr>
          <w:bCs/>
          <w:sz w:val="28"/>
          <w:szCs w:val="28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327CAE">
        <w:rPr>
          <w:sz w:val="28"/>
          <w:szCs w:val="28"/>
        </w:rPr>
        <w:t>Навчитись сортуванню методом прямого обміну (бульбашка)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327CAE" w:rsidRDefault="00327CAE" w:rsidP="00327CAE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Pr="00327CAE">
        <w:rPr>
          <w:bCs/>
          <w:sz w:val="28"/>
          <w:szCs w:val="28"/>
        </w:rPr>
        <w:t>Масив записів типу структура телефонного довідника  впорядкувати за деяким критерієм, використовуючи алгоритм сортування бульбашка.</w:t>
      </w:r>
    </w:p>
    <w:p w:rsidR="00D76A4E" w:rsidRDefault="00D76A4E" w:rsidP="00011D35">
      <w:pPr>
        <w:ind w:firstLine="709"/>
        <w:rPr>
          <w:b/>
          <w:bCs/>
          <w:sz w:val="28"/>
          <w:szCs w:val="28"/>
        </w:rPr>
      </w:pPr>
    </w:p>
    <w:p w:rsidR="00011D35" w:rsidRDefault="00C62133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C62133" w:rsidRDefault="00C62133" w:rsidP="00011D35">
      <w:pPr>
        <w:ind w:firstLine="709"/>
        <w:rPr>
          <w:b/>
          <w:bCs/>
          <w:sz w:val="28"/>
          <w:szCs w:val="28"/>
        </w:rPr>
      </w:pPr>
    </w:p>
    <w:p w:rsidR="00C62133" w:rsidRDefault="00C62133" w:rsidP="00C621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buble_sort(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EventArgs e)</w:t>
      </w:r>
    </w:p>
    <w:p w:rsidR="00C62133" w:rsidRDefault="00C62133" w:rsidP="00C6213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B04BF8" w:rsidRDefault="00C62133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 w:rsidR="00B04BF8"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 w:rsidR="00B04BF8"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 w:rsidR="00B04BF8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 = 0; i &lt; n; i++)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i + 1; j &lt; n; j++)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.Compare(arrayOfData[i].prizv, arrayOfData[j].prizv) &gt; 0)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temp = arrayOfData[i];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arrayOfData[i] = arrayOfData[j];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arrayOfData[j] = temp;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B04BF8" w:rsidRDefault="00B04BF8" w:rsidP="00B04BF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updateDataGrid();</w:t>
      </w:r>
    </w:p>
    <w:p w:rsidR="00D76A4E" w:rsidRDefault="00C62133" w:rsidP="00B04BF8">
      <w:pPr>
        <w:autoSpaceDE w:val="0"/>
        <w:autoSpaceDN w:val="0"/>
        <w:adjustRightInd w:val="0"/>
        <w:rPr>
          <w:bCs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14807" w:rsidRDefault="00114807">
      <w:pPr>
        <w:rPr>
          <w:bCs/>
          <w:sz w:val="20"/>
          <w:szCs w:val="20"/>
        </w:rPr>
      </w:pPr>
      <w:r>
        <w:rPr>
          <w:bCs/>
          <w:sz w:val="20"/>
          <w:szCs w:val="20"/>
        </w:rPr>
        <w:br w:type="page"/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5136BA" w:rsidRDefault="005136BA" w:rsidP="000E0DF3">
      <w:pPr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BA6138F" wp14:editId="4D07014F">
            <wp:extent cx="5867400" cy="35262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355" cy="3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07" w:rsidRDefault="004602BC" w:rsidP="000E0D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011D35" w:rsidRDefault="005136BA" w:rsidP="000E0DF3">
      <w:pPr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84FEDF2" wp14:editId="0F8A57C5">
            <wp:extent cx="5945505" cy="35731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46" w:rsidRDefault="00816246" w:rsidP="00011D35">
      <w:pPr>
        <w:ind w:firstLine="709"/>
        <w:jc w:val="both"/>
        <w:rPr>
          <w:b/>
          <w:bCs/>
          <w:sz w:val="28"/>
          <w:szCs w:val="28"/>
        </w:rPr>
      </w:pPr>
    </w:p>
    <w:p w:rsidR="0037293A" w:rsidRPr="001E0977" w:rsidRDefault="00011D35" w:rsidP="00816246">
      <w:pPr>
        <w:ind w:firstLine="709"/>
        <w:jc w:val="both"/>
        <w:rPr>
          <w:b/>
          <w:bCs/>
          <w:sz w:val="28"/>
          <w:szCs w:val="28"/>
        </w:rPr>
        <w:sectPr w:rsidR="0037293A" w:rsidRPr="001E0977" w:rsidSect="00D627F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  <w:r>
        <w:rPr>
          <w:b/>
          <w:bCs/>
          <w:sz w:val="28"/>
          <w:szCs w:val="28"/>
        </w:rPr>
        <w:t>Висновок:</w:t>
      </w:r>
      <w:r w:rsidR="00816246">
        <w:rPr>
          <w:b/>
          <w:bCs/>
          <w:sz w:val="28"/>
          <w:szCs w:val="28"/>
        </w:rPr>
        <w:t xml:space="preserve"> </w:t>
      </w:r>
      <w:r w:rsidR="00816246">
        <w:rPr>
          <w:sz w:val="28"/>
          <w:szCs w:val="28"/>
        </w:rPr>
        <w:t>навчились сортуванню методом прямого обміну (бульбашка)</w:t>
      </w:r>
    </w:p>
    <w:p w:rsidR="002D577D" w:rsidRPr="003E51A2" w:rsidRDefault="002D577D" w:rsidP="001E0977">
      <w:pPr>
        <w:ind w:firstLine="709"/>
        <w:jc w:val="both"/>
        <w:rPr>
          <w:sz w:val="28"/>
          <w:szCs w:val="28"/>
          <w:lang w:val="ru-RU"/>
        </w:rPr>
      </w:pPr>
    </w:p>
    <w:sectPr w:rsidR="002D577D" w:rsidRPr="003E51A2" w:rsidSect="00D627F5">
      <w:headerReference w:type="first" r:id="rId16"/>
      <w:footerReference w:type="first" r:id="rId17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9B4" w:rsidRDefault="001A09B4">
      <w:r>
        <w:separator/>
      </w:r>
    </w:p>
  </w:endnote>
  <w:endnote w:type="continuationSeparator" w:id="0">
    <w:p w:rsidR="001A09B4" w:rsidRDefault="001A0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330" w:rsidRDefault="002233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223330" w:rsidP="00223330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 w:rsidRPr="003E51A2">
                            <w:t>Л</w:t>
                          </w:r>
                          <w:r>
                            <w:t>Р.ПО3.ПІ172.1</w:t>
                          </w:r>
                          <w:r w:rsidR="00DA774A">
                            <w:rPr>
                              <w:lang w:val="en-US"/>
                            </w:rPr>
                            <w:t>0</w:t>
                          </w:r>
                          <w:bookmarkStart w:id="0" w:name="_GoBack"/>
                          <w:bookmarkEnd w:id="0"/>
                          <w:r w:rsidRPr="003E51A2">
                            <w:t>.</w:t>
                          </w:r>
                          <w:r>
                            <w:rPr>
                              <w:lang w:val="en-US"/>
                            </w:rPr>
                            <w:t>0</w:t>
                          </w: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223330" w:rsidP="00223330">
                    <w:pPr>
                      <w:tabs>
                        <w:tab w:val="left" w:pos="1843"/>
                      </w:tabs>
                      <w:jc w:val="center"/>
                    </w:pPr>
                    <w:r w:rsidRPr="003E51A2">
                      <w:t>Л</w:t>
                    </w:r>
                    <w:r>
                      <w:t>Р.ПО3.ПІ172.1</w:t>
                    </w:r>
                    <w:r w:rsidR="00DA774A">
                      <w:rPr>
                        <w:lang w:val="en-US"/>
                      </w:rPr>
                      <w:t>0</w:t>
                    </w:r>
                    <w:bookmarkStart w:id="1" w:name="_GoBack"/>
                    <w:bookmarkEnd w:id="1"/>
                    <w:r w:rsidRPr="003E51A2">
                      <w:t>.</w:t>
                    </w:r>
                    <w:r>
                      <w:rPr>
                        <w:lang w:val="en-US"/>
                      </w:rPr>
                      <w:t>0</w:t>
                    </w:r>
                    <w: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9B4" w:rsidRDefault="001A09B4">
      <w:r>
        <w:separator/>
      </w:r>
    </w:p>
  </w:footnote>
  <w:footnote w:type="continuationSeparator" w:id="0">
    <w:p w:rsidR="001A09B4" w:rsidRDefault="001A0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330" w:rsidRDefault="002233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816246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A17877" w:rsidRDefault="00816246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 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816246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816246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 І.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3E51A2" w:rsidP="002365E9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 w:rsidRPr="003E51A2">
                            <w:t>Л</w:t>
                          </w:r>
                          <w:r w:rsidR="00223330">
                            <w:t>Р.ПО3.ПІ172.</w:t>
                          </w:r>
                          <w:r>
                            <w:t>1</w:t>
                          </w:r>
                          <w:r w:rsidR="00DA774A">
                            <w:rPr>
                              <w:lang w:val="en-US"/>
                            </w:rPr>
                            <w:t>0</w:t>
                          </w:r>
                          <w:r w:rsidRPr="003E51A2">
                            <w:t>.</w:t>
                          </w:r>
                          <w:r w:rsidR="00223330">
                            <w:rPr>
                              <w:lang w:val="en-US"/>
                            </w:rPr>
                            <w:t>0</w:t>
                          </w:r>
                          <w:r w:rsidR="00223330"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D627F5" w:rsidRDefault="003E51A2" w:rsidP="002365E9">
                    <w:pPr>
                      <w:tabs>
                        <w:tab w:val="left" w:pos="1843"/>
                      </w:tabs>
                      <w:jc w:val="center"/>
                    </w:pPr>
                    <w:r w:rsidRPr="003E51A2">
                      <w:t>Л</w:t>
                    </w:r>
                    <w:r w:rsidR="00223330">
                      <w:t>Р.ПО3.ПІ172.</w:t>
                    </w:r>
                    <w:r>
                      <w:t>1</w:t>
                    </w:r>
                    <w:r w:rsidR="00DA774A">
                      <w:rPr>
                        <w:lang w:val="en-US"/>
                      </w:rPr>
                      <w:t>0</w:t>
                    </w:r>
                    <w:r w:rsidRPr="003E51A2">
                      <w:t>.</w:t>
                    </w:r>
                    <w:r w:rsidR="00223330">
                      <w:rPr>
                        <w:lang w:val="en-US"/>
                      </w:rPr>
                      <w:t>0</w:t>
                    </w:r>
                    <w:r w:rsidR="00223330"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816246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327CAE">
                              <w:rPr>
                                <w:bCs/>
                                <w:sz w:val="28"/>
                                <w:szCs w:val="28"/>
                              </w:rPr>
                              <w:t>Сортування методом прямого обміну (бульбашка)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81624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816246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327CAE">
                        <w:rPr>
                          <w:bCs/>
                          <w:sz w:val="28"/>
                          <w:szCs w:val="28"/>
                        </w:rPr>
                        <w:t>Сортування методом прямого обміну (бульбашка)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81624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AE"/>
    <w:rsid w:val="000010A8"/>
    <w:rsid w:val="00003BB9"/>
    <w:rsid w:val="000117FC"/>
    <w:rsid w:val="00011D35"/>
    <w:rsid w:val="00071CC8"/>
    <w:rsid w:val="00086188"/>
    <w:rsid w:val="00094777"/>
    <w:rsid w:val="00097D9C"/>
    <w:rsid w:val="000C5859"/>
    <w:rsid w:val="000D2533"/>
    <w:rsid w:val="000E0DF3"/>
    <w:rsid w:val="000E3C21"/>
    <w:rsid w:val="000E6B62"/>
    <w:rsid w:val="00110672"/>
    <w:rsid w:val="0011418D"/>
    <w:rsid w:val="00114807"/>
    <w:rsid w:val="00150E98"/>
    <w:rsid w:val="00177409"/>
    <w:rsid w:val="001A09B4"/>
    <w:rsid w:val="001B47CD"/>
    <w:rsid w:val="001C44A1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23330"/>
    <w:rsid w:val="00235328"/>
    <w:rsid w:val="002365E9"/>
    <w:rsid w:val="00256E91"/>
    <w:rsid w:val="00256FAB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27CAE"/>
    <w:rsid w:val="0033728D"/>
    <w:rsid w:val="0036387A"/>
    <w:rsid w:val="0037293A"/>
    <w:rsid w:val="00383EB8"/>
    <w:rsid w:val="0038495F"/>
    <w:rsid w:val="00391DE2"/>
    <w:rsid w:val="003C5ED2"/>
    <w:rsid w:val="003E51A2"/>
    <w:rsid w:val="003F4EB1"/>
    <w:rsid w:val="0042311B"/>
    <w:rsid w:val="004435AB"/>
    <w:rsid w:val="00455D49"/>
    <w:rsid w:val="004602BC"/>
    <w:rsid w:val="0046539B"/>
    <w:rsid w:val="0047140F"/>
    <w:rsid w:val="0047283B"/>
    <w:rsid w:val="004742EE"/>
    <w:rsid w:val="004743FA"/>
    <w:rsid w:val="004A79A5"/>
    <w:rsid w:val="004B3534"/>
    <w:rsid w:val="004D022A"/>
    <w:rsid w:val="004D194B"/>
    <w:rsid w:val="004E7ABD"/>
    <w:rsid w:val="00500642"/>
    <w:rsid w:val="005136BA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543FC"/>
    <w:rsid w:val="00754A49"/>
    <w:rsid w:val="007717F9"/>
    <w:rsid w:val="00775DF0"/>
    <w:rsid w:val="007B79A4"/>
    <w:rsid w:val="007C7AB5"/>
    <w:rsid w:val="007F3CC0"/>
    <w:rsid w:val="007F5DBE"/>
    <w:rsid w:val="00805198"/>
    <w:rsid w:val="00816246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66DB1"/>
    <w:rsid w:val="00A77898"/>
    <w:rsid w:val="00AB2462"/>
    <w:rsid w:val="00AD2D12"/>
    <w:rsid w:val="00AD55AC"/>
    <w:rsid w:val="00AE4A52"/>
    <w:rsid w:val="00B04BF8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41E48"/>
    <w:rsid w:val="00C43356"/>
    <w:rsid w:val="00C57AF4"/>
    <w:rsid w:val="00C62133"/>
    <w:rsid w:val="00C66C54"/>
    <w:rsid w:val="00CA15D1"/>
    <w:rsid w:val="00CB3E25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0E1D"/>
    <w:rsid w:val="00D749FF"/>
    <w:rsid w:val="00D76A4E"/>
    <w:rsid w:val="00D92ABA"/>
    <w:rsid w:val="00D932BC"/>
    <w:rsid w:val="00D93F56"/>
    <w:rsid w:val="00DA774A"/>
    <w:rsid w:val="00DB6F43"/>
    <w:rsid w:val="00E01F37"/>
    <w:rsid w:val="00E0207C"/>
    <w:rsid w:val="00E5527E"/>
    <w:rsid w:val="00E7136B"/>
    <w:rsid w:val="00EA0204"/>
    <w:rsid w:val="00EA5823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51CD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0BD5ED"/>
  <w15:docId w15:val="{063A1B16-43B8-4328-B784-6220072F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330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B223C-C50E-49AC-97F7-FFC61ACB9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49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9-10</vt:lpstr>
      <vt:lpstr>Лабораторна робота 9-10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9-10</dc:title>
  <dc:subject/>
  <dc:creator>Sasha Moik</dc:creator>
  <cp:keywords/>
  <dc:description/>
  <cp:lastModifiedBy>Sasha Moik</cp:lastModifiedBy>
  <cp:revision>12</cp:revision>
  <cp:lastPrinted>2017-09-21T16:49:00Z</cp:lastPrinted>
  <dcterms:created xsi:type="dcterms:W3CDTF">2019-09-10T07:48:00Z</dcterms:created>
  <dcterms:modified xsi:type="dcterms:W3CDTF">2019-10-15T09:58:00Z</dcterms:modified>
</cp:coreProperties>
</file>