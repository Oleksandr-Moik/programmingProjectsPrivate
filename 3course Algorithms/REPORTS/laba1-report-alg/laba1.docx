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D35" w:rsidRDefault="00D76A4E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 робота №</w:t>
      </w:r>
      <w:r w:rsidR="00327CAE">
        <w:rPr>
          <w:b/>
          <w:bCs/>
          <w:sz w:val="28"/>
          <w:szCs w:val="28"/>
        </w:rPr>
        <w:t>1</w:t>
      </w:r>
    </w:p>
    <w:p w:rsidR="00011D35" w:rsidRPr="002114A1" w:rsidRDefault="00011D35" w:rsidP="00011D35">
      <w:pPr>
        <w:ind w:firstLine="709"/>
        <w:jc w:val="both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 xml:space="preserve">Тема: </w:t>
      </w:r>
      <w:r w:rsidR="00327CAE" w:rsidRPr="00327CAE">
        <w:rPr>
          <w:bCs/>
          <w:sz w:val="28"/>
          <w:szCs w:val="28"/>
        </w:rPr>
        <w:t>Сортування методом прямого обміну (бульбашка)</w:t>
      </w:r>
      <w:r w:rsidR="00D76A4E">
        <w:rPr>
          <w:bCs/>
          <w:sz w:val="28"/>
          <w:szCs w:val="28"/>
        </w:rPr>
        <w:t>.</w:t>
      </w:r>
    </w:p>
    <w:p w:rsidR="00011D35" w:rsidRPr="00D76A4E" w:rsidRDefault="00011D35" w:rsidP="00D76A4E">
      <w:pPr>
        <w:ind w:firstLine="709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>Мета роботи</w:t>
      </w:r>
      <w:r w:rsidRPr="00F61E15">
        <w:rPr>
          <w:bCs/>
          <w:sz w:val="28"/>
          <w:szCs w:val="28"/>
        </w:rPr>
        <w:t xml:space="preserve">: </w:t>
      </w:r>
      <w:r w:rsidR="00327CAE">
        <w:rPr>
          <w:sz w:val="28"/>
          <w:szCs w:val="28"/>
        </w:rPr>
        <w:t>Навчитись сортуванню методом прямого обміну (бульбашка)</w:t>
      </w:r>
      <w:r w:rsidRPr="00D165A6">
        <w:rPr>
          <w:sz w:val="28"/>
          <w:szCs w:val="28"/>
        </w:rPr>
        <w:t>.</w:t>
      </w:r>
    </w:p>
    <w:p w:rsidR="00011D35" w:rsidRPr="00F61E15" w:rsidRDefault="00011D35" w:rsidP="00011D35">
      <w:pPr>
        <w:jc w:val="both"/>
        <w:rPr>
          <w:bCs/>
          <w:sz w:val="28"/>
          <w:szCs w:val="28"/>
        </w:rPr>
      </w:pPr>
    </w:p>
    <w:p w:rsidR="00011D35" w:rsidRDefault="00011D35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роботи</w:t>
      </w:r>
    </w:p>
    <w:p w:rsidR="00011D35" w:rsidRPr="00327CAE" w:rsidRDefault="00327CAE" w:rsidP="00327CAE">
      <w:pPr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</w:t>
      </w:r>
      <w:r w:rsidR="00011D35" w:rsidRPr="00F74B5D">
        <w:rPr>
          <w:bCs/>
          <w:sz w:val="28"/>
          <w:szCs w:val="28"/>
          <w:lang w:val="ru-RU"/>
        </w:rPr>
        <w:t xml:space="preserve">: </w:t>
      </w:r>
      <w:r w:rsidRPr="00327CAE">
        <w:rPr>
          <w:bCs/>
          <w:sz w:val="28"/>
          <w:szCs w:val="28"/>
        </w:rPr>
        <w:t>Масив записів типу структура телефонного довідника  впорядкувати за деяким критерієм, використовуючи алгоритм сортування бульбашка.</w:t>
      </w:r>
    </w:p>
    <w:p w:rsidR="00D76A4E" w:rsidRDefault="00D76A4E" w:rsidP="00011D35">
      <w:pPr>
        <w:ind w:firstLine="709"/>
        <w:rPr>
          <w:b/>
          <w:bCs/>
          <w:sz w:val="28"/>
          <w:szCs w:val="28"/>
        </w:rPr>
      </w:pPr>
    </w:p>
    <w:p w:rsidR="00011D35" w:rsidRDefault="00C62133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Фрагмент к</w:t>
      </w:r>
      <w:r w:rsidR="00011D35">
        <w:rPr>
          <w:b/>
          <w:bCs/>
          <w:sz w:val="28"/>
          <w:szCs w:val="28"/>
        </w:rPr>
        <w:t>од</w:t>
      </w:r>
      <w:r>
        <w:rPr>
          <w:b/>
          <w:bCs/>
          <w:sz w:val="28"/>
          <w:szCs w:val="28"/>
        </w:rPr>
        <w:t>у</w:t>
      </w:r>
      <w:r w:rsidR="00011D35">
        <w:rPr>
          <w:b/>
          <w:bCs/>
          <w:sz w:val="28"/>
          <w:szCs w:val="28"/>
        </w:rPr>
        <w:t xml:space="preserve"> програми:</w:t>
      </w:r>
    </w:p>
    <w:p w:rsidR="00C62133" w:rsidRDefault="00C62133" w:rsidP="00011D35">
      <w:pPr>
        <w:ind w:firstLine="709"/>
        <w:rPr>
          <w:b/>
          <w:bCs/>
          <w:sz w:val="28"/>
          <w:szCs w:val="28"/>
        </w:rPr>
      </w:pPr>
    </w:p>
    <w:p w:rsidR="00C62133" w:rsidRDefault="00C62133" w:rsidP="00C6213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buble_sort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e)</w:t>
      </w:r>
    </w:p>
    <w:p w:rsidR="00C62133" w:rsidRDefault="00C62133" w:rsidP="00C6213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B04BF8" w:rsidRDefault="00C62133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 w:rsidR="00B04BF8"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proofErr w:type="gramEnd"/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 w:rsidR="00B04BF8"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0; </w:t>
      </w:r>
      <w:proofErr w:type="spellStart"/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&lt; n; </w:t>
      </w:r>
      <w:proofErr w:type="spellStart"/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>++)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{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j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+ 1; j &lt; n;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{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.Compare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prizv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prizv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&gt; 0)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{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temp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];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]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[j];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j] = temp;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}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}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(b)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}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updateDataGrid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D76A4E" w:rsidRDefault="00C62133" w:rsidP="00B04BF8">
      <w:pPr>
        <w:autoSpaceDE w:val="0"/>
        <w:autoSpaceDN w:val="0"/>
        <w:adjustRightInd w:val="0"/>
        <w:rPr>
          <w:bCs/>
          <w:sz w:val="20"/>
          <w:szCs w:val="20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114807" w:rsidRDefault="00114807">
      <w:pPr>
        <w:rPr>
          <w:bCs/>
          <w:sz w:val="20"/>
          <w:szCs w:val="20"/>
        </w:rPr>
      </w:pPr>
      <w:r>
        <w:rPr>
          <w:bCs/>
          <w:sz w:val="20"/>
          <w:szCs w:val="20"/>
        </w:rPr>
        <w:br w:type="page"/>
      </w:r>
      <w:bookmarkStart w:id="0" w:name="_GoBack"/>
      <w:bookmarkEnd w:id="0"/>
    </w:p>
    <w:p w:rsidR="00011D35" w:rsidRDefault="00011D35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Результати:</w:t>
      </w:r>
    </w:p>
    <w:p w:rsidR="005136BA" w:rsidRDefault="005136BA" w:rsidP="000E0DF3">
      <w:pPr>
        <w:jc w:val="center"/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6BA6138F" wp14:editId="4D07014F">
            <wp:extent cx="5867400" cy="35262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4355" cy="3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7" w:rsidRDefault="004602BC" w:rsidP="000E0DF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:rsidR="00011D35" w:rsidRDefault="005136BA" w:rsidP="000E0DF3">
      <w:pPr>
        <w:jc w:val="center"/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184FEDF2" wp14:editId="0F8A57C5">
            <wp:extent cx="5945505" cy="35731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246" w:rsidRDefault="00816246" w:rsidP="00011D35">
      <w:pPr>
        <w:ind w:firstLine="709"/>
        <w:jc w:val="both"/>
        <w:rPr>
          <w:b/>
          <w:bCs/>
          <w:sz w:val="28"/>
          <w:szCs w:val="28"/>
        </w:rPr>
      </w:pPr>
    </w:p>
    <w:p w:rsidR="0037293A" w:rsidRPr="001E0977" w:rsidRDefault="00011D35" w:rsidP="00816246">
      <w:pPr>
        <w:ind w:firstLine="709"/>
        <w:jc w:val="both"/>
        <w:rPr>
          <w:b/>
          <w:bCs/>
          <w:sz w:val="28"/>
          <w:szCs w:val="28"/>
        </w:rPr>
        <w:sectPr w:rsidR="0037293A" w:rsidRPr="001E0977" w:rsidSect="00D627F5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899" w:right="746" w:bottom="1618" w:left="1797" w:header="709" w:footer="709" w:gutter="0"/>
          <w:cols w:space="708"/>
          <w:titlePg/>
          <w:docGrid w:linePitch="360"/>
        </w:sectPr>
      </w:pPr>
      <w:r>
        <w:rPr>
          <w:b/>
          <w:bCs/>
          <w:sz w:val="28"/>
          <w:szCs w:val="28"/>
        </w:rPr>
        <w:t>Висновок:</w:t>
      </w:r>
      <w:r w:rsidR="00816246">
        <w:rPr>
          <w:b/>
          <w:bCs/>
          <w:sz w:val="28"/>
          <w:szCs w:val="28"/>
        </w:rPr>
        <w:t xml:space="preserve"> </w:t>
      </w:r>
      <w:r w:rsidR="00816246">
        <w:rPr>
          <w:sz w:val="28"/>
          <w:szCs w:val="28"/>
        </w:rPr>
        <w:t>навчились сортуванню методом прямого обміну (бульбашка)</w:t>
      </w:r>
    </w:p>
    <w:p w:rsidR="002D577D" w:rsidRPr="003E51A2" w:rsidRDefault="002D577D" w:rsidP="001E0977">
      <w:pPr>
        <w:ind w:firstLine="709"/>
        <w:jc w:val="both"/>
        <w:rPr>
          <w:sz w:val="28"/>
          <w:szCs w:val="28"/>
          <w:lang w:val="ru-RU"/>
        </w:rPr>
      </w:pPr>
    </w:p>
    <w:sectPr w:rsidR="002D577D" w:rsidRPr="003E51A2" w:rsidSect="00D627F5">
      <w:headerReference w:type="first" r:id="rId14"/>
      <w:footerReference w:type="first" r:id="rId15"/>
      <w:type w:val="continuous"/>
      <w:pgSz w:w="11906" w:h="16838"/>
      <w:pgMar w:top="39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43FC" w:rsidRDefault="007543FC">
      <w:r>
        <w:separator/>
      </w:r>
    </w:p>
  </w:endnote>
  <w:endnote w:type="continuationSeparator" w:id="0">
    <w:p w:rsidR="007543FC" w:rsidRDefault="00754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nt406"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204" w:rsidRDefault="00CA15D1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>
              <wp:simplePos x="0" y="0"/>
              <wp:positionH relativeFrom="column">
                <wp:posOffset>1933740</wp:posOffset>
              </wp:positionH>
              <wp:positionV relativeFrom="paragraph">
                <wp:posOffset>-198755</wp:posOffset>
              </wp:positionV>
              <wp:extent cx="3843655" cy="550545"/>
              <wp:effectExtent l="0" t="0" r="4445" b="1905"/>
              <wp:wrapNone/>
              <wp:docPr id="283" name="Надпись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365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A15D1" w:rsidRPr="005522AF" w:rsidRDefault="003E51A2" w:rsidP="003E51A2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 w:rsidRPr="003E51A2">
                            <w:t>Л</w:t>
                          </w:r>
                          <w:r>
                            <w:t>Р.ПО3.ПІ172.01</w:t>
                          </w:r>
                          <w:r w:rsidRPr="003E51A2"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83" o:spid="_x0000_s1048" type="#_x0000_t202" style="position:absolute;margin-left:152.25pt;margin-top:-15.65pt;width:302.6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" filled="f" stroked="f">
              <v:textbox inset="0,0,0,0">
                <w:txbxContent>
                  <w:p w:rsidR="00CA15D1" w:rsidRPr="005522AF" w:rsidRDefault="003E51A2" w:rsidP="003E51A2">
                    <w:pPr>
                      <w:tabs>
                        <w:tab w:val="left" w:pos="1843"/>
                      </w:tabs>
                      <w:jc w:val="center"/>
                    </w:pPr>
                    <w:r w:rsidRPr="003E51A2">
                      <w:t>Л</w:t>
                    </w:r>
                    <w:r>
                      <w:t>Р.ПО3.ПІ172.01</w:t>
                    </w:r>
                    <w:r w:rsidRPr="003E51A2">
                      <w:t>.12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Default="00D627F5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23361B" wp14:editId="6BDF7329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D627F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23361B" id="_x0000_t202" coordsize="21600,21600" o:spt="202" path="m,l,21600r21600,l21600,xe">
              <v:stroke joinstyle="miter"/>
              <v:path gradientshapeok="t" o:connecttype="rect"/>
            </v:shapetype>
            <v:shape id="_x0000_s1096" type="#_x0000_t202" style="position:absolute;margin-left:99.2pt;margin-top:771.2pt;width:64.5pt;height:1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" filled="f" stroked="f">
              <v:textbox inset="0,0,0,0">
                <w:txbxContent>
                  <w:p w:rsidR="00D627F5" w:rsidRPr="00A17877" w:rsidRDefault="00D627F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745" w:rsidRDefault="00A00745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2843E0" wp14:editId="54C0D88B">
              <wp:simplePos x="0" y="0"/>
              <wp:positionH relativeFrom="column">
                <wp:posOffset>1507490</wp:posOffset>
              </wp:positionH>
              <wp:positionV relativeFrom="paragraph">
                <wp:posOffset>-67945</wp:posOffset>
              </wp:positionV>
              <wp:extent cx="4301490" cy="273050"/>
              <wp:effectExtent l="0" t="0" r="0" b="0"/>
              <wp:wrapNone/>
              <wp:docPr id="264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Default="00A00745" w:rsidP="00A00745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ЛР.2.01.ПІ.172.</w:t>
                          </w:r>
                          <w:r w:rsidR="00D627F5">
                            <w:sym w:font="Wingdings" w:char="F0A8"/>
                          </w:r>
                          <w:r w:rsidR="00D627F5">
                            <w:sym w:font="Wingdings" w:char="F0A8"/>
                          </w:r>
                          <w:r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2843E0" id="_x0000_t202" coordsize="21600,21600" o:spt="202" path="m,l,21600r21600,l21600,xe">
              <v:stroke joinstyle="miter"/>
              <v:path gradientshapeok="t" o:connecttype="rect"/>
            </v:shapetype>
            <v:shape id="_x0000_s1119" type="#_x0000_t202" style="position:absolute;margin-left:118.7pt;margin-top:-5.35pt;width:338.7pt;height:2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" filled="f" stroked="f">
              <v:textbox inset="0,0,0,0">
                <w:txbxContent>
                  <w:p w:rsidR="00A00745" w:rsidRDefault="00A00745" w:rsidP="00A00745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ЛР.2.01.ПІ.172.</w:t>
                    </w:r>
                    <w:r w:rsidR="00D627F5">
                      <w:sym w:font="Wingdings" w:char="F0A8"/>
                    </w:r>
                    <w:r w:rsidR="00D627F5">
                      <w:sym w:font="Wingdings" w:char="F0A8"/>
                    </w:r>
                    <w:r>
                      <w:t>.12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B289F0" wp14:editId="6B62A5C2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9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Pr="00A17877" w:rsidRDefault="00A0074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289F0" id="_x0000_s1120" type="#_x0000_t202" style="position:absolute;margin-left:99.2pt;margin-top:771.2pt;width:64.5pt;height:12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" filled="f" stroked="f">
              <v:textbox inset="0,0,0,0">
                <w:txbxContent>
                  <w:p w:rsidR="00A00745" w:rsidRPr="00A17877" w:rsidRDefault="00A0074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43FC" w:rsidRDefault="007543FC">
      <w:r>
        <w:separator/>
      </w:r>
    </w:p>
  </w:footnote>
  <w:footnote w:type="continuationSeparator" w:id="0">
    <w:p w:rsidR="007543FC" w:rsidRDefault="007543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775DF0" w:rsidRDefault="00D627F5">
    <w:pPr>
      <w:pStyle w:val="a8"/>
      <w:rPr>
        <w:lang w:val="en-US"/>
      </w:rPr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2DB7428" wp14:editId="78040C1A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7780" r="15240" b="15240"/>
              <wp:wrapNone/>
              <wp:docPr id="7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2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7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8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1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B7428" id="Group 38" o:spid="_x0000_s1026" style="position:absolute;margin-left:-36pt;margin-top:-18.1pt;width:519.3pt;height:802.15pt;z-index:25165465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vM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9fFL/AFy9wcAAP//AwBQSwECLQAUAAYACAAAACEA2+H2y+4AAACFAQAAEwAAAAAAAAAAAAAAAAAA&#10;AAAAW0NvbnRlbnRfVHlwZXNdLnhtbFBLAQItABQABgAIAAAAIQBa9CxbvwAAABUBAAALAAAAAAAA&#10;AAAAAAAAAB8BAABfcmVscy8ucmVsc1BLAQItABQABgAIAAAAIQA9tQvMvwAAANsAAAAPAAAAAAAA&#10;AAAAAAAAAAcCAABkcnMvZG93bnJldi54bWxQSwUGAAAAAAMAAwC3AAAA8wIAAAAA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lang w:val="en-US"/>
      </w:rPr>
      <w:t>`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574F4B" w:rsidRDefault="00D627F5">
    <w:pPr>
      <w:pStyle w:val="a8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6522C09" wp14:editId="49703CBF">
              <wp:simplePos x="0" y="0"/>
              <wp:positionH relativeFrom="column">
                <wp:posOffset>131445</wp:posOffset>
              </wp:positionH>
              <wp:positionV relativeFrom="paragraph">
                <wp:posOffset>9301480</wp:posOffset>
              </wp:positionV>
              <wp:extent cx="819150" cy="164465"/>
              <wp:effectExtent l="0" t="0" r="0" b="0"/>
              <wp:wrapNone/>
              <wp:docPr id="70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816246" w:rsidP="005C223F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Гутник І.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22C09" id="_x0000_t202" coordsize="21600,21600" o:spt="202" path="m,l,21600r21600,l21600,xe">
              <v:stroke joinstyle="miter"/>
              <v:path gradientshapeok="t" o:connecttype="rect"/>
            </v:shapetype>
            <v:shape id="Text Box 331" o:spid="_x0000_s1049" type="#_x0000_t202" style="position:absolute;margin-left:10.35pt;margin-top:732.4pt;width:64.5pt;height:12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" filled="f" stroked="f">
              <v:textbox inset="0,0,0,0">
                <w:txbxContent>
                  <w:p w:rsidR="00D627F5" w:rsidRPr="00A17877" w:rsidRDefault="00816246" w:rsidP="005C223F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Гутник І. 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1D73F61" wp14:editId="69A75DD4">
              <wp:simplePos x="0" y="0"/>
              <wp:positionH relativeFrom="column">
                <wp:posOffset>131445</wp:posOffset>
              </wp:positionH>
              <wp:positionV relativeFrom="paragraph">
                <wp:posOffset>9152890</wp:posOffset>
              </wp:positionV>
              <wp:extent cx="808990" cy="164465"/>
              <wp:effectExtent l="0" t="0" r="0" b="0"/>
              <wp:wrapNone/>
              <wp:docPr id="69" name="Text 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3349C" w:rsidRDefault="00816246" w:rsidP="005C223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Моїк О.  І.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73F61" id="Text Box 332" o:spid="_x0000_s1050" type="#_x0000_t202" style="position:absolute;margin-left:10.35pt;margin-top:720.7pt;width:63.7pt;height:12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8MYsQ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" filled="f" stroked="f">
              <v:textbox inset="0,0,0,0">
                <w:txbxContent>
                  <w:p w:rsidR="00D627F5" w:rsidRPr="0053349C" w:rsidRDefault="00816246" w:rsidP="005C223F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Моїк О.  І.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4C775F1" wp14:editId="030475EC">
              <wp:simplePos x="0" y="0"/>
              <wp:positionH relativeFrom="column">
                <wp:posOffset>1831975</wp:posOffset>
              </wp:positionH>
              <wp:positionV relativeFrom="paragraph">
                <wp:posOffset>8757285</wp:posOffset>
              </wp:positionV>
              <wp:extent cx="4301490" cy="273050"/>
              <wp:effectExtent l="0" t="0" r="0" b="0"/>
              <wp:wrapNone/>
              <wp:docPr id="68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Default="003E51A2" w:rsidP="002365E9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 w:rsidRPr="003E51A2">
                            <w:t>Л</w:t>
                          </w:r>
                          <w:r>
                            <w:t>Р.ПО3.ПІ172.01</w:t>
                          </w:r>
                          <w:r w:rsidRPr="003E51A2"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C775F1" id="_x0000_t202" coordsize="21600,21600" o:spt="202" path="m,l,21600r21600,l21600,xe">
              <v:stroke joinstyle="miter"/>
              <v:path gradientshapeok="t" o:connecttype="rect"/>
            </v:shapetype>
            <v:shape id="Text Box 333" o:spid="_x0000_s1051" type="#_x0000_t202" style="position:absolute;margin-left:144.25pt;margin-top:689.55pt;width:338.7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" filled="f" stroked="f">
              <v:textbox inset="0,0,0,0">
                <w:txbxContent>
                  <w:p w:rsidR="00D627F5" w:rsidRDefault="003E51A2" w:rsidP="002365E9">
                    <w:pPr>
                      <w:tabs>
                        <w:tab w:val="left" w:pos="1843"/>
                      </w:tabs>
                      <w:jc w:val="center"/>
                    </w:pPr>
                    <w:r w:rsidRPr="003E51A2">
                      <w:t>Л</w:t>
                    </w:r>
                    <w:r>
                      <w:t>Р.ПО3.ПІ172.01</w:t>
                    </w:r>
                    <w:r w:rsidRPr="003E51A2">
                      <w:t>.12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2C8A44" wp14:editId="10C14101">
              <wp:simplePos x="0" y="0"/>
              <wp:positionH relativeFrom="column">
                <wp:posOffset>4364355</wp:posOffset>
              </wp:positionH>
              <wp:positionV relativeFrom="paragraph">
                <wp:posOffset>9580880</wp:posOffset>
              </wp:positionV>
              <wp:extent cx="1758315" cy="480695"/>
              <wp:effectExtent l="1905" t="0" r="1905" b="0"/>
              <wp:wrapNone/>
              <wp:docPr id="67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3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72264" w:rsidRDefault="00D627F5" w:rsidP="008E06F0">
                          <w:pPr>
                            <w:jc w:val="center"/>
                            <w:rPr>
                              <w:b/>
                              <w:bCs/>
                              <w:sz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</w:rPr>
                            <w:t>ХПК НУ «ЛП»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C8A44" id="Text Box 198" o:spid="_x0000_s1052" type="#_x0000_t202" style="position:absolute;margin-left:343.65pt;margin-top:754.4pt;width:138.45pt;height:3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nG1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" filled="f" stroked="f">
              <v:textbox>
                <w:txbxContent>
                  <w:p w:rsidR="00D627F5" w:rsidRPr="00572264" w:rsidRDefault="00D627F5" w:rsidP="008E06F0">
                    <w:pPr>
                      <w:jc w:val="center"/>
                      <w:rPr>
                        <w:b/>
                        <w:bCs/>
                        <w:sz w:val="36"/>
                      </w:rPr>
                    </w:pPr>
                    <w:r>
                      <w:rPr>
                        <w:b/>
                        <w:bCs/>
                        <w:sz w:val="36"/>
                      </w:rPr>
                      <w:t>ХПК НУ «ЛП»</w:t>
                    </w:r>
                  </w:p>
                </w:txbxContent>
              </v:textbox>
            </v:shape>
          </w:pict>
        </mc:Fallback>
      </mc:AlternateContent>
    </w:r>
    <w:r w:rsidRPr="00574F4B"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60E775DD" wp14:editId="2AA18976">
              <wp:simplePos x="0" y="0"/>
              <wp:positionH relativeFrom="column">
                <wp:posOffset>-535305</wp:posOffset>
              </wp:positionH>
              <wp:positionV relativeFrom="paragraph">
                <wp:posOffset>-212725</wp:posOffset>
              </wp:positionV>
              <wp:extent cx="6675755" cy="10244455"/>
              <wp:effectExtent l="0" t="0" r="29845" b="23495"/>
              <wp:wrapNone/>
              <wp:docPr id="24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25" name="Group 1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120" y="333"/>
                          <a:chExt cx="10513" cy="16133"/>
                        </a:xfrm>
                      </wpg:grpSpPr>
                      <wps:wsp>
                        <wps:cNvPr id="26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1134" y="340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6443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620" y="335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20" y="333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4175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5" y="15064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42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098" y="14169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02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53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820" y="1419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31" y="14175"/>
                            <a:ext cx="0" cy="90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789" y="15065"/>
                            <a:ext cx="0" cy="137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89" y="15309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789" y="15593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34" y="1445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34" y="1530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34" y="1587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34" y="1616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9639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490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072" y="15309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9356" y="15315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4784"/>
                            <a:ext cx="36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Змін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568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28" y="14784"/>
                            <a:ext cx="126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444" y="14784"/>
                            <a:ext cx="78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284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09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34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621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Затвер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90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Н.контр</w:t>
                              </w:r>
                              <w:proofErr w:type="spellEnd"/>
                              <w:r w:rsidRPr="00574F4B">
                                <w:rPr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932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Літ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800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84" y="15092"/>
                            <a:ext cx="952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grpSp>
                    <wps:wsp>
                      <wps:cNvPr id="62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4857" y="15122"/>
                          <a:ext cx="3780" cy="1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D749FF" w:rsidRDefault="00816246" w:rsidP="00071CC8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327CAE">
                              <w:rPr>
                                <w:bCs/>
                                <w:sz w:val="28"/>
                                <w:szCs w:val="28"/>
                              </w:rPr>
                              <w:t>Сортування методом прямого обміну (бульбашка)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  <wps:wsp>
                      <wps:cNvPr id="6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89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7F3CC0" w:rsidRDefault="00D627F5">
                            <w:pPr>
                              <w:jc w:val="center"/>
                            </w:pPr>
                            <w:r>
                              <w:t>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98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 w:rsidP="008E06F0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5" name="Text Box 64"/>
                      <wps:cNvSpPr txBox="1">
                        <a:spLocks noChangeArrowheads="1"/>
                      </wps:cNvSpPr>
                      <wps:spPr bwMode="auto">
                        <a:xfrm>
                          <a:off x="107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816246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pStyle w:val="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E775DD" id="Group 107" o:spid="_x0000_s1053" style="position:absolute;margin-left:-42.15pt;margin-top:-16.75pt;width:525.65pt;height:806.65pt;z-index:25165568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">
              <v:group id="Group 1" o:spid="_x0000_s1054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" o:spid="_x0000_s1055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" o:spid="_x0000_s1056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4" o:spid="_x0000_s1057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5" o:spid="_x0000_s1058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6" o:spid="_x0000_s1059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7" o:spid="_x0000_s1060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8" o:spid="_x0000_s1061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9" o:spid="_x0000_s1062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10" o:spid="_x0000_s1063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line id="Line 11" o:spid="_x0000_s1064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<v:line id="Line 12" o:spid="_x0000_s1065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13" o:spid="_x0000_s1066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<v:line id="Line 14" o:spid="_x0000_s1067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line id="Line 15" o:spid="_x0000_s1068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" strokeweight="1.25pt"/>
                <v:line id="Line 16" o:spid="_x0000_s1069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  <v:line id="Line 17" o:spid="_x0000_s1070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<v:line id="Line 18" o:spid="_x0000_s1071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<v:line id="Line 19" o:spid="_x0000_s1072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  <v:line id="Line 20" o:spid="_x0000_s1073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  <v:line id="Line 21" o:spid="_x0000_s1074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2" o:spid="_x0000_s1075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<v:line id="Line 23" o:spid="_x0000_s1076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<v:line id="Line 24" o:spid="_x0000_s1077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6Fq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CtF6FqvwAAANsAAAAPAAAAAAAA&#10;AAAAAAAAAAcCAABkcnMvZG93bnJldi54bWxQSwUGAAAAAAMAAwC3AAAA8wIAAAAA&#10;" strokeweight="1.25pt"/>
                <v:line id="Line 25" o:spid="_x0000_s1078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" strokeweight="1.25pt"/>
                <v:shape id="Text Box 26" o:spid="_x0000_s1079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879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+vDl/AD5OYNAAD//wMAUEsBAi0AFAAGAAgAAAAhANvh9svuAAAAhQEAABMAAAAAAAAAAAAAAAAA&#10;AAAAAFtDb250ZW50X1R5cGVzXS54bWxQSwECLQAUAAYACAAAACEAWvQsW78AAAAVAQAACwAAAAAA&#10;AAAAAAAAAAAfAQAAX3JlbHMvLnJlbHNQSwECLQAUAAYACAAAACEAgmvO/cAAAADbAAAADwAAAAAA&#10;AAAAAAAAAAAHAgAAZHJzL2Rvd25yZXYueG1sUEsFBgAAAAADAAMAtwAAAPQ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Змін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7" o:spid="_x0000_s1080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2tmxAAAANsAAAAPAAAAZHJzL2Rvd25yZXYueG1sRI9Ba8JA&#10;FITvQv/D8gpepG5SM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O0na2b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28" o:spid="_x0000_s1081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fURxAAAANsAAAAPAAAAZHJzL2Rvd25yZXYueG1sRI9Bi8Iw&#10;FITvC/6H8AQvoqkuK1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B319RHEAAAA2wAAAA8A&#10;AAAAAAAAAAAAAAAABwIAAGRycy9kb3ducmV2LnhtbFBLBQYAAAAAAwADALcAAAD4AgAAAAA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№</w:t>
                        </w:r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  <w:proofErr w:type="spellStart"/>
                        <w:r w:rsidRPr="00574F4B">
                          <w:rPr>
                            <w:sz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9" o:spid="_x0000_s1082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CK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ByuVCK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Підпис</w:t>
                        </w:r>
                      </w:p>
                    </w:txbxContent>
                  </v:textbox>
                </v:shape>
                <v:shape id="Text Box 30" o:spid="_x0000_s1083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j+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jD/h90v4AXL+AgAA//8DAFBLAQItABQABgAIAAAAIQDb4fbL7gAAAIUBAAATAAAAAAAAAAAA&#10;AAAAAAAAAABbQ29udGVudF9UeXBlc10ueG1sUEsBAi0AFAAGAAgAAAAhAFr0LFu/AAAAFQEAAAsA&#10;AAAAAAAAAAAAAAAAHwEAAF9yZWxzLy5yZWxzUEsBAi0AFAAGAAgAAAAhAP1QyP7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31" o:spid="_x0000_s1084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1lxAAAANsAAAAPAAAAZHJzL2Rvd25yZXYueG1sRI9Bi8Iw&#10;FITvwv6H8IS9iKauKF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JIcbWX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Розробив</w:t>
                        </w:r>
                      </w:p>
                    </w:txbxContent>
                  </v:textbox>
                </v:shape>
                <v:shape id="Text Box 32" o:spid="_x0000_s1085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MS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BizvMS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Перевірив</w:t>
                        </w:r>
                      </w:p>
                    </w:txbxContent>
                  </v:textbox>
                </v:shape>
                <v:shape id="Text Box 33" o:spid="_x0000_s1086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Затвер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4" o:spid="_x0000_s1087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L7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2PDl/AD5OYNAAD//wMAUEsBAi0AFAAGAAgAAAAhANvh9svuAAAAhQEAABMAAAAAAAAAAAAAAAAA&#10;AAAAAFtDb250ZW50X1R5cGVzXS54bWxQSwECLQAUAAYACAAAACEAWvQsW78AAAAVAQAACwAAAAAA&#10;AAAAAAAAAAAfAQAAX3JlbHMvLnJlbHNQSwECLQAUAAYACAAAACEAfB3C+8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Н.контр</w:t>
                        </w:r>
                        <w:proofErr w:type="spellEnd"/>
                        <w:r w:rsidRPr="00574F4B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5" o:spid="_x0000_s1088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Літ</w:t>
                        </w:r>
                      </w:p>
                    </w:txbxContent>
                  </v:textbox>
                </v:shape>
                <v:shape id="Text Box 36" o:spid="_x0000_s1089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RA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/rwJfwAuXwBAAD//wMAUEsBAi0AFAAGAAgAAAAhANvh9svuAAAAhQEAABMAAAAAAAAAAAAAAAAA&#10;AAAAAFtDb250ZW50X1R5cGVzXS54bWxQSwECLQAUAAYACAAAACEAWvQsW78AAAAVAQAACwAAAAAA&#10;AAAAAAAAAAAfAQAAX3JlbHMvLnJlbHNQSwECLQAUAAYACAAAACEATAcEQM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37" o:spid="_x0000_s1090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Аркушів</w:t>
                        </w:r>
                      </w:p>
                    </w:txbxContent>
                  </v:textbox>
                </v:shape>
              </v:group>
              <v:shape id="Text Box 60" o:spid="_x0000_s1091" type="#_x0000_t202" style="position:absolute;left:4857;top:15122;width:3780;height:1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" stroked="f">
                <v:textbox inset=".5mm,.3mm,.5mm,.3mm">
                  <w:txbxContent>
                    <w:p w:rsidR="00D627F5" w:rsidRPr="00D749FF" w:rsidRDefault="00816246" w:rsidP="00071CC8">
                      <w:pPr>
                        <w:jc w:val="center"/>
                        <w:rPr>
                          <w:sz w:val="22"/>
                        </w:rPr>
                      </w:pPr>
                      <w:r w:rsidRPr="00327CAE">
                        <w:rPr>
                          <w:bCs/>
                          <w:sz w:val="28"/>
                          <w:szCs w:val="28"/>
                        </w:rPr>
                        <w:t>Сортування методом прямого обміну (бульбашка)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  <v:shape id="Text Box 62" o:spid="_x0000_s1092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<v:textbox inset="0,0,0,0">
                  <w:txbxContent>
                    <w:p w:rsidR="00D627F5" w:rsidRPr="007F3CC0" w:rsidRDefault="00D627F5">
                      <w:pPr>
                        <w:jc w:val="center"/>
                      </w:pPr>
                      <w:r>
                        <w:t>н</w:t>
                      </w:r>
                    </w:p>
                  </w:txbxContent>
                </v:textbox>
              </v:shape>
              <v:shape id="Text Box 63" o:spid="_x0000_s1093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<v:textbox inset="0,0,0,0">
                  <w:txbxContent>
                    <w:p w:rsidR="00D627F5" w:rsidRDefault="00D627F5" w:rsidP="008E06F0">
                      <w:r>
                        <w:t>1</w:t>
                      </w:r>
                    </w:p>
                  </w:txbxContent>
                </v:textbox>
              </v:shape>
              <v:shape id="Text Box 64" o:spid="_x0000_s1094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<v:textbox inset="0,0,0,0">
                  <w:txbxContent>
                    <w:p w:rsidR="00D627F5" w:rsidRDefault="00816246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  <v:shape id="Text Box 106" o:spid="_x0000_s1095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<v:textbox>
                  <w:txbxContent>
                    <w:p w:rsidR="00D627F5" w:rsidRDefault="00D627F5">
                      <w:pPr>
                        <w:pStyle w:val="5"/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188" w:rsidRPr="00574F4B" w:rsidRDefault="00086188" w:rsidP="00775DF0">
    <w:pPr>
      <w:pStyle w:val="a8"/>
      <w:rPr>
        <w:b/>
      </w:rPr>
    </w:pPr>
    <w:r w:rsidRPr="00574F4B">
      <w:rPr>
        <w:b/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2608" behindDoc="0" locked="0" layoutInCell="1" allowOverlap="1">
              <wp:simplePos x="0" y="0"/>
              <wp:positionH relativeFrom="column">
                <wp:posOffset>-581025</wp:posOffset>
              </wp:positionH>
              <wp:positionV relativeFrom="paragraph">
                <wp:posOffset>-201295</wp:posOffset>
              </wp:positionV>
              <wp:extent cx="6595110" cy="10187305"/>
              <wp:effectExtent l="19050" t="17780" r="15240" b="15240"/>
              <wp:wrapNone/>
              <wp:docPr id="1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2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27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Pr="00574F4B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574F4B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574F4B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8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9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0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1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2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3" o:spid="_x0000_s1097" style="position:absolute;margin-left:-45.75pt;margin-top:-15.85pt;width:519.3pt;height:802.15pt;z-index:251652608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">
              <v:group id="Group 174" o:spid="_x0000_s1098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175" o:spid="_x0000_s1099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" strokeweight="2.25pt"/>
                <v:line id="Line 176" o:spid="_x0000_s1100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  <v:line id="Line 177" o:spid="_x0000_s1101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  <v:line id="Line 178" o:spid="_x0000_s1102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  <v:line id="Line 179" o:spid="_x0000_s1103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  <v:line id="Line 180" o:spid="_x0000_s1104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Line 181" o:spid="_x0000_s1105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182" o:spid="_x0000_s1106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Line 183" o:spid="_x0000_s1107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184" o:spid="_x0000_s1108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185" o:spid="_x0000_s110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186" o:spid="_x0000_s111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87" o:spid="_x0000_s1111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" strokeweight="2.25pt"/>
                <v:line id="Line 188" o:spid="_x0000_s1112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113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Pr="00574F4B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574F4B">
                        <w:rPr>
                          <w:sz w:val="18"/>
                        </w:rPr>
                        <w:t>Арк</w:t>
                      </w:r>
                      <w:proofErr w:type="spellEnd"/>
                      <w:r w:rsidRPr="00574F4B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0" o:spid="_x0000_s1114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1" o:spid="_x0000_s1115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116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117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4" o:spid="_x0000_s1118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  <w:p w:rsidR="00086188" w:rsidRPr="00574F4B" w:rsidRDefault="00086188">
    <w:pPr>
      <w:pStyle w:val="a8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D0E"/>
    <w:multiLevelType w:val="multilevel"/>
    <w:tmpl w:val="FBFA625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0" w:firstLine="0"/>
      </w:pPr>
      <w:rPr>
        <w:rFonts w:ascii="font406" w:hAnsi="font406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5FC200C"/>
    <w:multiLevelType w:val="hybridMultilevel"/>
    <w:tmpl w:val="50B21C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3B0F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310BE"/>
    <w:multiLevelType w:val="hybridMultilevel"/>
    <w:tmpl w:val="511C326A"/>
    <w:lvl w:ilvl="0" w:tplc="88D0F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5E4D09"/>
    <w:multiLevelType w:val="hybridMultilevel"/>
    <w:tmpl w:val="701C7C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CD5FCE"/>
    <w:multiLevelType w:val="hybridMultilevel"/>
    <w:tmpl w:val="1BAE5466"/>
    <w:lvl w:ilvl="0" w:tplc="8700B4F8">
      <w:start w:val="12"/>
      <w:numFmt w:val="decimal"/>
      <w:lvlText w:val="%1."/>
      <w:lvlJc w:val="left"/>
      <w:pPr>
        <w:ind w:left="963" w:hanging="396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6B67916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A67309"/>
    <w:multiLevelType w:val="multilevel"/>
    <w:tmpl w:val="D12402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5F2F45D7"/>
    <w:multiLevelType w:val="hybridMultilevel"/>
    <w:tmpl w:val="390E23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E57726"/>
    <w:multiLevelType w:val="hybridMultilevel"/>
    <w:tmpl w:val="3D7E672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C228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69E00684"/>
    <w:multiLevelType w:val="hybridMultilevel"/>
    <w:tmpl w:val="2EE0CFA2"/>
    <w:lvl w:ilvl="0" w:tplc="98F0D72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B6275"/>
    <w:multiLevelType w:val="hybridMultilevel"/>
    <w:tmpl w:val="85EE9BF6"/>
    <w:lvl w:ilvl="0" w:tplc="743233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385AFE"/>
    <w:multiLevelType w:val="hybridMultilevel"/>
    <w:tmpl w:val="F3525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9"/>
  </w:num>
  <w:num w:numId="5">
    <w:abstractNumId w:val="12"/>
  </w:num>
  <w:num w:numId="6">
    <w:abstractNumId w:val="2"/>
  </w:num>
  <w:num w:numId="7">
    <w:abstractNumId w:val="0"/>
  </w:num>
  <w:num w:numId="8">
    <w:abstractNumId w:val="15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4"/>
  </w:num>
  <w:num w:numId="10">
    <w:abstractNumId w:val="8"/>
  </w:num>
  <w:num w:numId="11">
    <w:abstractNumId w:val="7"/>
  </w:num>
  <w:num w:numId="12">
    <w:abstractNumId w:val="5"/>
  </w:num>
  <w:num w:numId="13">
    <w:abstractNumId w:val="17"/>
  </w:num>
  <w:num w:numId="14">
    <w:abstractNumId w:val="16"/>
  </w:num>
  <w:num w:numId="15">
    <w:abstractNumId w:val="3"/>
  </w:num>
  <w:num w:numId="16">
    <w:abstractNumId w:val="5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CAE"/>
    <w:rsid w:val="000010A8"/>
    <w:rsid w:val="00003BB9"/>
    <w:rsid w:val="000117FC"/>
    <w:rsid w:val="00011D35"/>
    <w:rsid w:val="00071CC8"/>
    <w:rsid w:val="00086188"/>
    <w:rsid w:val="00094777"/>
    <w:rsid w:val="00097D9C"/>
    <w:rsid w:val="000C5859"/>
    <w:rsid w:val="000D2533"/>
    <w:rsid w:val="000E0DF3"/>
    <w:rsid w:val="000E3C21"/>
    <w:rsid w:val="000E6B62"/>
    <w:rsid w:val="00110672"/>
    <w:rsid w:val="0011418D"/>
    <w:rsid w:val="00114807"/>
    <w:rsid w:val="00150E98"/>
    <w:rsid w:val="00177409"/>
    <w:rsid w:val="001B47CD"/>
    <w:rsid w:val="001C44A1"/>
    <w:rsid w:val="001C69BD"/>
    <w:rsid w:val="001D140B"/>
    <w:rsid w:val="001D30A9"/>
    <w:rsid w:val="001D41AE"/>
    <w:rsid w:val="001D589F"/>
    <w:rsid w:val="001E0977"/>
    <w:rsid w:val="00210C97"/>
    <w:rsid w:val="00213D88"/>
    <w:rsid w:val="00222339"/>
    <w:rsid w:val="00235328"/>
    <w:rsid w:val="002365E9"/>
    <w:rsid w:val="00256E91"/>
    <w:rsid w:val="00256FAB"/>
    <w:rsid w:val="00264516"/>
    <w:rsid w:val="002730B5"/>
    <w:rsid w:val="00274886"/>
    <w:rsid w:val="00280EC9"/>
    <w:rsid w:val="002A46E0"/>
    <w:rsid w:val="002D577D"/>
    <w:rsid w:val="00305B49"/>
    <w:rsid w:val="00312BE9"/>
    <w:rsid w:val="00317C5B"/>
    <w:rsid w:val="00327CAE"/>
    <w:rsid w:val="0033728D"/>
    <w:rsid w:val="0036387A"/>
    <w:rsid w:val="0037293A"/>
    <w:rsid w:val="00383EB8"/>
    <w:rsid w:val="0038495F"/>
    <w:rsid w:val="00391DE2"/>
    <w:rsid w:val="003C5ED2"/>
    <w:rsid w:val="003E51A2"/>
    <w:rsid w:val="003F4EB1"/>
    <w:rsid w:val="0042311B"/>
    <w:rsid w:val="004435AB"/>
    <w:rsid w:val="00455D49"/>
    <w:rsid w:val="004602BC"/>
    <w:rsid w:val="0046539B"/>
    <w:rsid w:val="0047140F"/>
    <w:rsid w:val="0047283B"/>
    <w:rsid w:val="004742EE"/>
    <w:rsid w:val="004743FA"/>
    <w:rsid w:val="004A79A5"/>
    <w:rsid w:val="004B3534"/>
    <w:rsid w:val="004D022A"/>
    <w:rsid w:val="004D194B"/>
    <w:rsid w:val="004E7ABD"/>
    <w:rsid w:val="00500642"/>
    <w:rsid w:val="005136BA"/>
    <w:rsid w:val="00530DD1"/>
    <w:rsid w:val="00541D50"/>
    <w:rsid w:val="005522AF"/>
    <w:rsid w:val="00574F4B"/>
    <w:rsid w:val="005C223F"/>
    <w:rsid w:val="006512FE"/>
    <w:rsid w:val="0069092B"/>
    <w:rsid w:val="006A62CE"/>
    <w:rsid w:val="006B19B8"/>
    <w:rsid w:val="006C2D32"/>
    <w:rsid w:val="006D67CF"/>
    <w:rsid w:val="006F0489"/>
    <w:rsid w:val="006F567E"/>
    <w:rsid w:val="007543FC"/>
    <w:rsid w:val="00754A49"/>
    <w:rsid w:val="007717F9"/>
    <w:rsid w:val="00775DF0"/>
    <w:rsid w:val="007B79A4"/>
    <w:rsid w:val="007C7AB5"/>
    <w:rsid w:val="007F3CC0"/>
    <w:rsid w:val="007F5DBE"/>
    <w:rsid w:val="00805198"/>
    <w:rsid w:val="00816246"/>
    <w:rsid w:val="008345CD"/>
    <w:rsid w:val="00855E31"/>
    <w:rsid w:val="00861DCC"/>
    <w:rsid w:val="00864334"/>
    <w:rsid w:val="008B4D0A"/>
    <w:rsid w:val="008B5B42"/>
    <w:rsid w:val="008C2ECD"/>
    <w:rsid w:val="008D5B1B"/>
    <w:rsid w:val="008E06F0"/>
    <w:rsid w:val="008E5457"/>
    <w:rsid w:val="008F232C"/>
    <w:rsid w:val="008F2899"/>
    <w:rsid w:val="009058E9"/>
    <w:rsid w:val="0093126A"/>
    <w:rsid w:val="0097128A"/>
    <w:rsid w:val="009838F5"/>
    <w:rsid w:val="00983A7C"/>
    <w:rsid w:val="00987B6C"/>
    <w:rsid w:val="00991B40"/>
    <w:rsid w:val="00994782"/>
    <w:rsid w:val="009F2761"/>
    <w:rsid w:val="00A00745"/>
    <w:rsid w:val="00A136A4"/>
    <w:rsid w:val="00A66DB1"/>
    <w:rsid w:val="00A77898"/>
    <w:rsid w:val="00AB2462"/>
    <w:rsid w:val="00AD2D12"/>
    <w:rsid w:val="00AD55AC"/>
    <w:rsid w:val="00AE4A52"/>
    <w:rsid w:val="00B04BF8"/>
    <w:rsid w:val="00B25D0F"/>
    <w:rsid w:val="00B41B74"/>
    <w:rsid w:val="00B41C2B"/>
    <w:rsid w:val="00B42EED"/>
    <w:rsid w:val="00B4731F"/>
    <w:rsid w:val="00B50432"/>
    <w:rsid w:val="00B759D8"/>
    <w:rsid w:val="00B76009"/>
    <w:rsid w:val="00B80DE0"/>
    <w:rsid w:val="00BB12AB"/>
    <w:rsid w:val="00BB5F99"/>
    <w:rsid w:val="00BD407C"/>
    <w:rsid w:val="00BE2866"/>
    <w:rsid w:val="00BE6CA2"/>
    <w:rsid w:val="00C021C3"/>
    <w:rsid w:val="00C04B51"/>
    <w:rsid w:val="00C073A4"/>
    <w:rsid w:val="00C41E48"/>
    <w:rsid w:val="00C57AF4"/>
    <w:rsid w:val="00C62133"/>
    <w:rsid w:val="00C66C54"/>
    <w:rsid w:val="00CA15D1"/>
    <w:rsid w:val="00CB3E25"/>
    <w:rsid w:val="00CC537F"/>
    <w:rsid w:val="00CF5C69"/>
    <w:rsid w:val="00CF73C6"/>
    <w:rsid w:val="00D06937"/>
    <w:rsid w:val="00D14F7F"/>
    <w:rsid w:val="00D37E5D"/>
    <w:rsid w:val="00D458F3"/>
    <w:rsid w:val="00D627F5"/>
    <w:rsid w:val="00D6637C"/>
    <w:rsid w:val="00D70E1D"/>
    <w:rsid w:val="00D749FF"/>
    <w:rsid w:val="00D76A4E"/>
    <w:rsid w:val="00D92ABA"/>
    <w:rsid w:val="00D932BC"/>
    <w:rsid w:val="00D93F56"/>
    <w:rsid w:val="00DB6F43"/>
    <w:rsid w:val="00E01F37"/>
    <w:rsid w:val="00E0207C"/>
    <w:rsid w:val="00E5527E"/>
    <w:rsid w:val="00E7136B"/>
    <w:rsid w:val="00EA0204"/>
    <w:rsid w:val="00EA5823"/>
    <w:rsid w:val="00F02894"/>
    <w:rsid w:val="00F13EAA"/>
    <w:rsid w:val="00F1747D"/>
    <w:rsid w:val="00F21BF0"/>
    <w:rsid w:val="00F61E15"/>
    <w:rsid w:val="00F718BD"/>
    <w:rsid w:val="00F71CB5"/>
    <w:rsid w:val="00F9070B"/>
    <w:rsid w:val="00FB5E8E"/>
    <w:rsid w:val="00FE51CD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A771E"/>
  <w15:docId w15:val="{063A1B16-43B8-4328-B784-6220072F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51A2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link w:val="ac"/>
    <w:pPr>
      <w:jc w:val="center"/>
    </w:pPr>
  </w:style>
  <w:style w:type="paragraph" w:styleId="ad">
    <w:name w:val="Balloon Text"/>
    <w:basedOn w:val="a"/>
    <w:link w:val="ae"/>
    <w:rsid w:val="00222339"/>
    <w:rPr>
      <w:rFonts w:ascii="Segoe UI" w:hAnsi="Segoe UI" w:cs="Segoe UI"/>
      <w:sz w:val="18"/>
      <w:szCs w:val="18"/>
    </w:rPr>
  </w:style>
  <w:style w:type="character" w:customStyle="1" w:styleId="ae">
    <w:name w:val="Текст у виносці Знак"/>
    <w:link w:val="ad"/>
    <w:rsid w:val="00222339"/>
    <w:rPr>
      <w:rFonts w:ascii="Segoe UI" w:hAnsi="Segoe UI" w:cs="Segoe UI"/>
      <w:sz w:val="18"/>
      <w:szCs w:val="18"/>
      <w:lang w:eastAsia="ru-RU"/>
    </w:rPr>
  </w:style>
  <w:style w:type="character" w:styleId="af">
    <w:name w:val="Placeholder Text"/>
    <w:basedOn w:val="a0"/>
    <w:uiPriority w:val="99"/>
    <w:semiHidden/>
    <w:rsid w:val="00086188"/>
    <w:rPr>
      <w:color w:val="808080"/>
    </w:rPr>
  </w:style>
  <w:style w:type="character" w:customStyle="1" w:styleId="aa">
    <w:name w:val="Нижній колонтитул Знак"/>
    <w:basedOn w:val="a0"/>
    <w:link w:val="a9"/>
    <w:uiPriority w:val="99"/>
    <w:rsid w:val="006D67CF"/>
    <w:rPr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8F232C"/>
    <w:pPr>
      <w:ind w:left="720"/>
      <w:contextualSpacing/>
    </w:pPr>
  </w:style>
  <w:style w:type="paragraph" w:customStyle="1" w:styleId="M">
    <w:name w:val="?????M"/>
    <w:basedOn w:val="a"/>
    <w:rsid w:val="00861DCC"/>
    <w:pPr>
      <w:overflowPunct w:val="0"/>
      <w:autoSpaceDE w:val="0"/>
      <w:autoSpaceDN w:val="0"/>
      <w:adjustRightInd w:val="0"/>
    </w:pPr>
    <w:rPr>
      <w:sz w:val="20"/>
      <w:szCs w:val="20"/>
      <w:lang w:val="ru-RU" w:eastAsia="en-US"/>
    </w:rPr>
  </w:style>
  <w:style w:type="character" w:customStyle="1" w:styleId="10">
    <w:name w:val="Заголовок 1 Знак"/>
    <w:basedOn w:val="a0"/>
    <w:link w:val="1"/>
    <w:rsid w:val="001E0977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ac">
    <w:name w:val="Основний текст Знак"/>
    <w:basedOn w:val="a0"/>
    <w:link w:val="ab"/>
    <w:rsid w:val="001E0977"/>
    <w:rPr>
      <w:sz w:val="24"/>
      <w:szCs w:val="24"/>
      <w:lang w:eastAsia="ru-RU"/>
    </w:rPr>
  </w:style>
  <w:style w:type="paragraph" w:styleId="af1">
    <w:name w:val="Body Text Indent"/>
    <w:basedOn w:val="a"/>
    <w:link w:val="af2"/>
    <w:semiHidden/>
    <w:unhideWhenUsed/>
    <w:rsid w:val="001E0977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2">
    <w:name w:val="Основний текст з відступом Знак"/>
    <w:basedOn w:val="a0"/>
    <w:link w:val="af1"/>
    <w:semiHidden/>
    <w:rsid w:val="001E0977"/>
    <w:rPr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5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86;&#1073;&#1084;&#1077;&#1085;&#1082;&#1072;\college\&#1088;&#1072;&#1084;&#1082;&#1080;%20&#1076;&#1083;&#1103;%20&#1083;&#1072;&#1073;\&#1073;&#1077;&#1079;%20&#1087;&#1091;&#1089;&#1090;&#1086;&#1111;%20&#1086;&#1089;&#1090;%20&#1089;&#1090;&#1086;&#1088;&#1110;&#1085;&#1082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CBB30-B36F-4837-B02C-0E6D1C289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без пустої ост сторінки.dotx</Template>
  <TotalTime>47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 робота 9-10</vt:lpstr>
      <vt:lpstr>Лабораторна робота 9-10</vt:lpstr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9-10</dc:title>
  <dc:subject/>
  <dc:creator>Sasha Moik</dc:creator>
  <cp:keywords/>
  <dc:description/>
  <cp:lastModifiedBy>Sasha Moik</cp:lastModifiedBy>
  <cp:revision>10</cp:revision>
  <cp:lastPrinted>2017-09-21T16:49:00Z</cp:lastPrinted>
  <dcterms:created xsi:type="dcterms:W3CDTF">2019-09-10T07:48:00Z</dcterms:created>
  <dcterms:modified xsi:type="dcterms:W3CDTF">2019-09-16T10:39:00Z</dcterms:modified>
</cp:coreProperties>
</file>