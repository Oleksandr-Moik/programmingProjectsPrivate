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D35" w:rsidRDefault="00D76A4E" w:rsidP="00011D3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Лабораторна робота №</w:t>
      </w:r>
      <w:r w:rsidR="00942BAE">
        <w:rPr>
          <w:b/>
          <w:bCs/>
          <w:sz w:val="28"/>
          <w:szCs w:val="28"/>
        </w:rPr>
        <w:t>2</w:t>
      </w:r>
    </w:p>
    <w:p w:rsidR="00011D35" w:rsidRPr="002114A1" w:rsidRDefault="00011D35" w:rsidP="00011D35">
      <w:pPr>
        <w:ind w:firstLine="709"/>
        <w:jc w:val="both"/>
        <w:rPr>
          <w:bCs/>
          <w:sz w:val="28"/>
          <w:szCs w:val="28"/>
        </w:rPr>
      </w:pPr>
      <w:r w:rsidRPr="00F61E15">
        <w:rPr>
          <w:b/>
          <w:bCs/>
          <w:sz w:val="28"/>
          <w:szCs w:val="28"/>
        </w:rPr>
        <w:t xml:space="preserve">Тема: </w:t>
      </w:r>
      <w:proofErr w:type="spellStart"/>
      <w:r w:rsidR="00185FDA" w:rsidRPr="00185FDA">
        <w:rPr>
          <w:bCs/>
          <w:sz w:val="28"/>
          <w:szCs w:val="28"/>
        </w:rPr>
        <w:t>Шейкер</w:t>
      </w:r>
      <w:proofErr w:type="spellEnd"/>
      <w:r w:rsidR="00185FDA" w:rsidRPr="00185FDA">
        <w:rPr>
          <w:bCs/>
          <w:sz w:val="28"/>
          <w:szCs w:val="28"/>
        </w:rPr>
        <w:t>-сортування. Р</w:t>
      </w:r>
      <w:r w:rsidR="00185FDA">
        <w:rPr>
          <w:bCs/>
          <w:sz w:val="28"/>
          <w:szCs w:val="28"/>
        </w:rPr>
        <w:t>еалізація природності поведінки</w:t>
      </w:r>
      <w:r w:rsidR="00D76A4E">
        <w:rPr>
          <w:bCs/>
          <w:sz w:val="28"/>
          <w:szCs w:val="28"/>
        </w:rPr>
        <w:t>.</w:t>
      </w:r>
    </w:p>
    <w:p w:rsidR="00011D35" w:rsidRPr="00D76A4E" w:rsidRDefault="00011D35" w:rsidP="00D76A4E">
      <w:pPr>
        <w:ind w:firstLine="709"/>
        <w:rPr>
          <w:bCs/>
          <w:sz w:val="28"/>
          <w:szCs w:val="28"/>
        </w:rPr>
      </w:pPr>
      <w:r w:rsidRPr="00F61E15">
        <w:rPr>
          <w:b/>
          <w:bCs/>
          <w:sz w:val="28"/>
          <w:szCs w:val="28"/>
        </w:rPr>
        <w:t>Мета роботи</w:t>
      </w:r>
      <w:r w:rsidRPr="00F61E15">
        <w:rPr>
          <w:bCs/>
          <w:sz w:val="28"/>
          <w:szCs w:val="28"/>
        </w:rPr>
        <w:t xml:space="preserve">: </w:t>
      </w:r>
      <w:r w:rsidR="00185FDA" w:rsidRPr="00185FDA">
        <w:rPr>
          <w:sz w:val="28"/>
          <w:szCs w:val="28"/>
        </w:rPr>
        <w:t>Навчитись сортуванню методом змішування(</w:t>
      </w:r>
      <w:proofErr w:type="spellStart"/>
      <w:r w:rsidR="00185FDA" w:rsidRPr="00185FDA">
        <w:rPr>
          <w:sz w:val="28"/>
          <w:szCs w:val="28"/>
        </w:rPr>
        <w:t>шейкер</w:t>
      </w:r>
      <w:proofErr w:type="spellEnd"/>
      <w:r w:rsidR="00185FDA" w:rsidRPr="00185FDA">
        <w:rPr>
          <w:sz w:val="28"/>
          <w:szCs w:val="28"/>
        </w:rPr>
        <w:t>)</w:t>
      </w:r>
      <w:r w:rsidRPr="00D165A6">
        <w:rPr>
          <w:sz w:val="28"/>
          <w:szCs w:val="28"/>
        </w:rPr>
        <w:t>.</w:t>
      </w:r>
    </w:p>
    <w:p w:rsidR="00011D35" w:rsidRPr="00F61E15" w:rsidRDefault="00011D35" w:rsidP="00011D35">
      <w:pPr>
        <w:jc w:val="both"/>
        <w:rPr>
          <w:bCs/>
          <w:sz w:val="28"/>
          <w:szCs w:val="28"/>
        </w:rPr>
      </w:pPr>
    </w:p>
    <w:p w:rsidR="00011D35" w:rsidRDefault="00011D35" w:rsidP="00011D3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Виконання роботи</w:t>
      </w:r>
    </w:p>
    <w:p w:rsidR="00011D35" w:rsidRPr="0086513D" w:rsidRDefault="00185FDA" w:rsidP="00011D35">
      <w:pPr>
        <w:ind w:firstLine="720"/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Завдання</w:t>
      </w:r>
      <w:r w:rsidR="00011D35" w:rsidRPr="00F74B5D">
        <w:rPr>
          <w:bCs/>
          <w:sz w:val="28"/>
          <w:szCs w:val="28"/>
          <w:lang w:val="ru-RU"/>
        </w:rPr>
        <w:t xml:space="preserve">: </w:t>
      </w:r>
      <w:r w:rsidRPr="00185FDA">
        <w:rPr>
          <w:bCs/>
          <w:sz w:val="28"/>
          <w:szCs w:val="28"/>
        </w:rPr>
        <w:t xml:space="preserve">Масив записів типу структура телефонного довідника  впорядкувати за деяким критерієм, використовуючи алгоритм </w:t>
      </w:r>
      <w:proofErr w:type="spellStart"/>
      <w:r w:rsidRPr="00185FDA">
        <w:rPr>
          <w:bCs/>
          <w:sz w:val="28"/>
          <w:szCs w:val="28"/>
        </w:rPr>
        <w:t>Шейкер</w:t>
      </w:r>
      <w:proofErr w:type="spellEnd"/>
      <w:r w:rsidRPr="00185FDA">
        <w:rPr>
          <w:bCs/>
          <w:sz w:val="28"/>
          <w:szCs w:val="28"/>
        </w:rPr>
        <w:t>-сортування.</w:t>
      </w:r>
    </w:p>
    <w:p w:rsidR="00D76A4E" w:rsidRDefault="00D76A4E" w:rsidP="00011D35">
      <w:pPr>
        <w:ind w:firstLine="709"/>
        <w:rPr>
          <w:b/>
          <w:bCs/>
          <w:sz w:val="28"/>
          <w:szCs w:val="28"/>
        </w:rPr>
      </w:pPr>
    </w:p>
    <w:p w:rsidR="00011D35" w:rsidRDefault="00185FDA" w:rsidP="00011D35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Фрагмент к</w:t>
      </w:r>
      <w:r w:rsidR="00011D35">
        <w:rPr>
          <w:b/>
          <w:bCs/>
          <w:sz w:val="28"/>
          <w:szCs w:val="28"/>
        </w:rPr>
        <w:t>од</w:t>
      </w:r>
      <w:r>
        <w:rPr>
          <w:b/>
          <w:bCs/>
          <w:sz w:val="28"/>
          <w:szCs w:val="28"/>
        </w:rPr>
        <w:t>у</w:t>
      </w:r>
      <w:r w:rsidR="00011D35">
        <w:rPr>
          <w:b/>
          <w:bCs/>
          <w:sz w:val="28"/>
          <w:szCs w:val="28"/>
        </w:rPr>
        <w:t xml:space="preserve"> програми: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shake_sort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sender,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e)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bool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b;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do</w:t>
      </w:r>
      <w:proofErr w:type="gramEnd"/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{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b =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j = 0; j &lt; n - 1;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{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.Compare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arrayOfData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[j].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prizv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arrayOfData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[j + 1].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prizv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 &gt; 0)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{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temp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arrayOfData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[j + 1];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arrayOfData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j + 1]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arrayOfData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[j];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arrayOf</w:t>
      </w:r>
      <w:bookmarkStart w:id="0" w:name="_GoBack"/>
      <w:bookmarkEnd w:id="0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j] = temp;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    b =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}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}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j = n - 1; j &gt; 0; j--)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{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.Compare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arrayOfData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[j].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prizv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arrayOfData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[j - 1].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prizv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 &lt; 0)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{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temp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arrayOfData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[j];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arrayOfData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j]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arrayOfData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[j-1];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arrayOfData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j-1] = temp;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    b =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}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}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}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while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(b)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  <w:proofErr w:type="gramEnd"/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updateDataGrid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D76A4E" w:rsidRDefault="00F51FE8" w:rsidP="00F51FE8">
      <w:pPr>
        <w:ind w:right="-276"/>
        <w:rPr>
          <w:bCs/>
          <w:sz w:val="20"/>
          <w:szCs w:val="20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447748" w:rsidRDefault="004477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011D35" w:rsidRDefault="00011D35" w:rsidP="00011D35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Результати:</w:t>
      </w:r>
    </w:p>
    <w:p w:rsidR="00011D35" w:rsidRDefault="00BF3CD8" w:rsidP="00D76A4E">
      <w:pPr>
        <w:rPr>
          <w:b/>
          <w:bCs/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73790C95" wp14:editId="7EE7448F">
            <wp:extent cx="5945505" cy="357314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748" w:rsidRDefault="00447748" w:rsidP="00D76A4E">
      <w:pPr>
        <w:rPr>
          <w:b/>
          <w:bCs/>
          <w:sz w:val="28"/>
          <w:szCs w:val="28"/>
        </w:rPr>
      </w:pPr>
    </w:p>
    <w:p w:rsidR="00447748" w:rsidRDefault="00BF3CD8" w:rsidP="00D76A4E">
      <w:pPr>
        <w:rPr>
          <w:bCs/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354E8CC7" wp14:editId="43F32B61">
            <wp:extent cx="5945505" cy="3573145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748" w:rsidRPr="00447748" w:rsidRDefault="00447748" w:rsidP="00D76A4E">
      <w:pPr>
        <w:rPr>
          <w:bCs/>
          <w:sz w:val="28"/>
          <w:szCs w:val="28"/>
        </w:rPr>
      </w:pPr>
    </w:p>
    <w:p w:rsidR="000758AC" w:rsidRPr="00D76A4E" w:rsidRDefault="00011D35" w:rsidP="000758AC">
      <w:pPr>
        <w:ind w:firstLine="709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Висновок: </w:t>
      </w:r>
      <w:r w:rsidR="000758AC">
        <w:rPr>
          <w:sz w:val="28"/>
          <w:szCs w:val="28"/>
        </w:rPr>
        <w:t>навчил</w:t>
      </w:r>
      <w:r w:rsidR="000758AC" w:rsidRPr="00185FDA">
        <w:rPr>
          <w:sz w:val="28"/>
          <w:szCs w:val="28"/>
        </w:rPr>
        <w:t>ись сортуванню методом змішування(</w:t>
      </w:r>
      <w:proofErr w:type="spellStart"/>
      <w:r w:rsidR="000758AC" w:rsidRPr="00185FDA">
        <w:rPr>
          <w:sz w:val="28"/>
          <w:szCs w:val="28"/>
        </w:rPr>
        <w:t>шейкер</w:t>
      </w:r>
      <w:proofErr w:type="spellEnd"/>
      <w:r w:rsidR="000758AC" w:rsidRPr="00185FDA">
        <w:rPr>
          <w:sz w:val="28"/>
          <w:szCs w:val="28"/>
        </w:rPr>
        <w:t>)</w:t>
      </w:r>
      <w:r w:rsidR="000758AC" w:rsidRPr="00D165A6">
        <w:rPr>
          <w:sz w:val="28"/>
          <w:szCs w:val="28"/>
        </w:rPr>
        <w:t>.</w:t>
      </w:r>
    </w:p>
    <w:p w:rsidR="00011D35" w:rsidRPr="00BB0B60" w:rsidRDefault="00011D35" w:rsidP="00011D35">
      <w:pPr>
        <w:ind w:firstLine="709"/>
        <w:jc w:val="both"/>
        <w:rPr>
          <w:bCs/>
          <w:sz w:val="28"/>
          <w:szCs w:val="28"/>
        </w:rPr>
      </w:pPr>
    </w:p>
    <w:p w:rsidR="00D627F5" w:rsidRPr="001E0977" w:rsidRDefault="00D627F5" w:rsidP="001E0977">
      <w:pPr>
        <w:jc w:val="both"/>
        <w:rPr>
          <w:b/>
          <w:bCs/>
          <w:sz w:val="28"/>
          <w:szCs w:val="28"/>
        </w:rPr>
      </w:pPr>
    </w:p>
    <w:p w:rsidR="0037293A" w:rsidRPr="001E0977" w:rsidRDefault="0037293A" w:rsidP="001E0977">
      <w:pPr>
        <w:jc w:val="both"/>
        <w:rPr>
          <w:b/>
          <w:bCs/>
          <w:sz w:val="28"/>
          <w:szCs w:val="28"/>
        </w:rPr>
        <w:sectPr w:rsidR="0037293A" w:rsidRPr="001E0977" w:rsidSect="00D627F5">
          <w:headerReference w:type="default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899" w:right="746" w:bottom="1618" w:left="1797" w:header="709" w:footer="709" w:gutter="0"/>
          <w:cols w:space="708"/>
          <w:titlePg/>
          <w:docGrid w:linePitch="360"/>
        </w:sectPr>
      </w:pPr>
    </w:p>
    <w:p w:rsidR="002D577D" w:rsidRPr="001E0977" w:rsidRDefault="002D577D" w:rsidP="001E0977">
      <w:pPr>
        <w:ind w:firstLine="709"/>
        <w:jc w:val="both"/>
        <w:rPr>
          <w:sz w:val="28"/>
          <w:szCs w:val="28"/>
        </w:rPr>
      </w:pPr>
    </w:p>
    <w:sectPr w:rsidR="002D577D" w:rsidRPr="001E0977" w:rsidSect="00D627F5">
      <w:headerReference w:type="first" r:id="rId14"/>
      <w:footerReference w:type="first" r:id="rId15"/>
      <w:type w:val="continuous"/>
      <w:pgSz w:w="11906" w:h="16838"/>
      <w:pgMar w:top="39" w:right="748" w:bottom="1616" w:left="179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7B56" w:rsidRDefault="00D37B56">
      <w:r>
        <w:separator/>
      </w:r>
    </w:p>
  </w:endnote>
  <w:endnote w:type="continuationSeparator" w:id="0">
    <w:p w:rsidR="00D37B56" w:rsidRDefault="00D37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ont406">
    <w:panose1 w:val="00000000000000000000"/>
    <w:charset w:val="00"/>
    <w:family w:val="auto"/>
    <w:notTrueType/>
    <w:pitch w:val="default"/>
    <w:sig w:usb0="02120000" w:usb1="A38E05BF" w:usb2="843D05BF" w:usb3="84AC1BAA" w:csb0="4E520002" w:csb1="016F17C7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0204" w:rsidRDefault="00CA15D1">
    <w:pPr>
      <w:pStyle w:val="a9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4896" behindDoc="0" locked="0" layoutInCell="1" allowOverlap="1">
              <wp:simplePos x="0" y="0"/>
              <wp:positionH relativeFrom="column">
                <wp:posOffset>1933740</wp:posOffset>
              </wp:positionH>
              <wp:positionV relativeFrom="paragraph">
                <wp:posOffset>-198755</wp:posOffset>
              </wp:positionV>
              <wp:extent cx="3843655" cy="550545"/>
              <wp:effectExtent l="0" t="0" r="4445" b="1905"/>
              <wp:wrapNone/>
              <wp:docPr id="283" name="Надпись 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3655" cy="550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A15D1" w:rsidRPr="005522AF" w:rsidRDefault="00447748" w:rsidP="00447748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ЛР.ПО3.ПІ172.02.12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283" o:spid="_x0000_s1048" type="#_x0000_t202" style="position:absolute;margin-left:152.25pt;margin-top:-15.65pt;width:302.65pt;height:43.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" filled="f" stroked="f">
              <v:textbox inset="0,0,0,0">
                <w:txbxContent>
                  <w:p w:rsidR="00CA15D1" w:rsidRPr="005522AF" w:rsidRDefault="00447748" w:rsidP="00447748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ЛР.ПО3.ПІ172.02.12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Default="00D627F5">
    <w:pPr>
      <w:pStyle w:val="a9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223361B" wp14:editId="6BDF7329">
              <wp:simplePos x="0" y="0"/>
              <wp:positionH relativeFrom="column">
                <wp:posOffset>1259840</wp:posOffset>
              </wp:positionH>
              <wp:positionV relativeFrom="paragraph">
                <wp:posOffset>9794240</wp:posOffset>
              </wp:positionV>
              <wp:extent cx="819150" cy="164465"/>
              <wp:effectExtent l="0" t="0" r="0" b="0"/>
              <wp:wrapNone/>
              <wp:docPr id="23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A17877" w:rsidRDefault="00D627F5" w:rsidP="005C223F">
                          <w:pPr>
                            <w:rPr>
                              <w:sz w:val="20"/>
                            </w:rPr>
                          </w:pPr>
                          <w:r w:rsidRPr="00A17877">
                            <w:rPr>
                              <w:sz w:val="20"/>
                            </w:rPr>
                            <w:t>Гуменна В. 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223361B" id="_x0000_t202" coordsize="21600,21600" o:spt="202" path="m,l,21600r21600,l21600,xe">
              <v:stroke joinstyle="miter"/>
              <v:path gradientshapeok="t" o:connecttype="rect"/>
            </v:shapetype>
            <v:shape id="_x0000_s1096" type="#_x0000_t202" style="position:absolute;margin-left:99.2pt;margin-top:771.2pt;width:64.5pt;height:12.9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" filled="f" stroked="f">
              <v:textbox inset="0,0,0,0">
                <w:txbxContent>
                  <w:p w:rsidR="00D627F5" w:rsidRPr="00A17877" w:rsidRDefault="00D627F5" w:rsidP="005C223F">
                    <w:pPr>
                      <w:rPr>
                        <w:sz w:val="20"/>
                      </w:rPr>
                    </w:pPr>
                    <w:r w:rsidRPr="00A17877">
                      <w:rPr>
                        <w:sz w:val="20"/>
                      </w:rPr>
                      <w:t>Гуменна В. В.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745" w:rsidRDefault="00A00745">
    <w:pPr>
      <w:pStyle w:val="a9"/>
    </w:pP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652843E0" wp14:editId="54C0D88B">
              <wp:simplePos x="0" y="0"/>
              <wp:positionH relativeFrom="column">
                <wp:posOffset>1507490</wp:posOffset>
              </wp:positionH>
              <wp:positionV relativeFrom="paragraph">
                <wp:posOffset>-67945</wp:posOffset>
              </wp:positionV>
              <wp:extent cx="4301490" cy="273050"/>
              <wp:effectExtent l="0" t="0" r="0" b="0"/>
              <wp:wrapNone/>
              <wp:docPr id="264" name="Text Box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0149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00745" w:rsidRDefault="00A00745" w:rsidP="00A00745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ЛР.2.01.ПІ.172.</w:t>
                          </w:r>
                          <w:r w:rsidR="00D627F5">
                            <w:sym w:font="Wingdings" w:char="F0A8"/>
                          </w:r>
                          <w:r w:rsidR="00D627F5">
                            <w:sym w:font="Wingdings" w:char="F0A8"/>
                          </w:r>
                          <w:r>
                            <w:t>.12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2843E0" id="_x0000_t202" coordsize="21600,21600" o:spt="202" path="m,l,21600r21600,l21600,xe">
              <v:stroke joinstyle="miter"/>
              <v:path gradientshapeok="t" o:connecttype="rect"/>
            </v:shapetype>
            <v:shape id="_x0000_s1119" type="#_x0000_t202" style="position:absolute;margin-left:118.7pt;margin-top:-5.35pt;width:338.7pt;height:21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" filled="f" stroked="f">
              <v:textbox inset="0,0,0,0">
                <w:txbxContent>
                  <w:p w:rsidR="00A00745" w:rsidRDefault="00A00745" w:rsidP="00A00745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ЛР.2.01.ПІ.172.</w:t>
                    </w:r>
                    <w:r w:rsidR="00D627F5">
                      <w:sym w:font="Wingdings" w:char="F0A8"/>
                    </w:r>
                    <w:r w:rsidR="00D627F5">
                      <w:sym w:font="Wingdings" w:char="F0A8"/>
                    </w:r>
                    <w:r>
                      <w:t>.12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BB289F0" wp14:editId="6B62A5C2">
              <wp:simplePos x="0" y="0"/>
              <wp:positionH relativeFrom="column">
                <wp:posOffset>1259840</wp:posOffset>
              </wp:positionH>
              <wp:positionV relativeFrom="paragraph">
                <wp:posOffset>9794240</wp:posOffset>
              </wp:positionV>
              <wp:extent cx="819150" cy="164465"/>
              <wp:effectExtent l="0" t="0" r="0" b="0"/>
              <wp:wrapNone/>
              <wp:docPr id="239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00745" w:rsidRPr="00A17877" w:rsidRDefault="00A00745" w:rsidP="005C223F">
                          <w:pPr>
                            <w:rPr>
                              <w:sz w:val="20"/>
                            </w:rPr>
                          </w:pPr>
                          <w:r w:rsidRPr="00A17877">
                            <w:rPr>
                              <w:sz w:val="20"/>
                            </w:rPr>
                            <w:t>Гуменна В. 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B289F0" id="_x0000_s1120" type="#_x0000_t202" style="position:absolute;margin-left:99.2pt;margin-top:771.2pt;width:64.5pt;height:12.9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" filled="f" stroked="f">
              <v:textbox inset="0,0,0,0">
                <w:txbxContent>
                  <w:p w:rsidR="00A00745" w:rsidRPr="00A17877" w:rsidRDefault="00A00745" w:rsidP="005C223F">
                    <w:pPr>
                      <w:rPr>
                        <w:sz w:val="20"/>
                      </w:rPr>
                    </w:pPr>
                    <w:r w:rsidRPr="00A17877">
                      <w:rPr>
                        <w:sz w:val="20"/>
                      </w:rPr>
                      <w:t>Гуменна В. В.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7B56" w:rsidRDefault="00D37B56">
      <w:r>
        <w:separator/>
      </w:r>
    </w:p>
  </w:footnote>
  <w:footnote w:type="continuationSeparator" w:id="0">
    <w:p w:rsidR="00D37B56" w:rsidRDefault="00D37B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Pr="00775DF0" w:rsidRDefault="00D627F5">
    <w:pPr>
      <w:pStyle w:val="a8"/>
      <w:rPr>
        <w:lang w:val="en-US"/>
      </w:rPr>
    </w:pPr>
    <w:r>
      <w:rPr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42DB7428" wp14:editId="78040C1A">
              <wp:simplePos x="0" y="0"/>
              <wp:positionH relativeFrom="column">
                <wp:posOffset>-457200</wp:posOffset>
              </wp:positionH>
              <wp:positionV relativeFrom="paragraph">
                <wp:posOffset>-229870</wp:posOffset>
              </wp:positionV>
              <wp:extent cx="6595110" cy="10187305"/>
              <wp:effectExtent l="19050" t="17780" r="15240" b="15240"/>
              <wp:wrapNone/>
              <wp:docPr id="71" name="Group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72" name="Group 39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73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48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49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87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8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9" name="Text Box 56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90" name="Text Box 57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91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2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Вим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2DB7428" id="Group 38" o:spid="_x0000_s1026" style="position:absolute;margin-left:-36pt;margin-top:-18.1pt;width:519.3pt;height:802.15pt;z-index:251654656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">
              <v:group id="Group 39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<v:rect id="Rectangle 40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" strokeweight="2.25pt"/>
                <v:line id="Line 41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" strokeweight="2.25pt"/>
                <v:line id="Line 42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" strokeweight="2.25pt"/>
                <v:line id="Line 43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" strokeweight="2.25pt"/>
                <v:line id="Line 44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" strokeweight="2.25pt"/>
                <v:line id="Line 45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" strokeweight="2.25pt"/>
                <v:line id="Line 46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<v:line id="Line 47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QvM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" strokeweight="2.25pt"/>
                <v:line id="Line 48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"/>
                <v:line id="Line 49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"/>
                <v:line id="Line 50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"/>
                <v:line id="Line 51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JgMxgAAANs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LBCYDMYAAADbAAAA&#10;DwAAAAAAAAAAAAAAAAAHAgAAZHJzL2Rvd25yZXYueG1sUEsFBgAAAAADAAMAtwAAAPoCAAAAAA==&#10;"/>
                <v:line id="Line 52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" strokeweight="2.25pt"/>
                <v:line id="Line 53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5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6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" stroked="f">
                <v:fill opacity="32896f"/>
                <v:textbox inset=".5mm,0,.5mm,.3mm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57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" stroked="f">
                <v:fill opacity="32896f"/>
                <v:textbox inset=".5mm,0,.5mm,.3mm">
                  <w:txbxContent>
                    <w:p w:rsidR="00D627F5" w:rsidRDefault="00D627F5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58" o:spid="_x0000_s1046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9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Вим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lang w:val="en-US"/>
      </w:rPr>
      <w:t>`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Pr="00574F4B" w:rsidRDefault="00D627F5">
    <w:pPr>
      <w:pStyle w:val="a8"/>
    </w:pP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76522C09" wp14:editId="49703CBF">
              <wp:simplePos x="0" y="0"/>
              <wp:positionH relativeFrom="column">
                <wp:posOffset>131445</wp:posOffset>
              </wp:positionH>
              <wp:positionV relativeFrom="paragraph">
                <wp:posOffset>9301480</wp:posOffset>
              </wp:positionV>
              <wp:extent cx="819150" cy="164465"/>
              <wp:effectExtent l="0" t="0" r="0" b="0"/>
              <wp:wrapNone/>
              <wp:docPr id="70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F51FE8" w:rsidRDefault="00F51FE8" w:rsidP="005C223F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Г</w:t>
                          </w:r>
                          <w:r w:rsidR="000758AC">
                            <w:rPr>
                              <w:sz w:val="20"/>
                            </w:rPr>
                            <w:t>утник І. В</w:t>
                          </w:r>
                          <w:r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522C09" id="_x0000_t202" coordsize="21600,21600" o:spt="202" path="m,l,21600r21600,l21600,xe">
              <v:stroke joinstyle="miter"/>
              <v:path gradientshapeok="t" o:connecttype="rect"/>
            </v:shapetype>
            <v:shape id="Text Box 331" o:spid="_x0000_s1049" type="#_x0000_t202" style="position:absolute;margin-left:10.35pt;margin-top:732.4pt;width:64.5pt;height:12.9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" filled="f" stroked="f">
              <v:textbox inset="0,0,0,0">
                <w:txbxContent>
                  <w:p w:rsidR="00D627F5" w:rsidRPr="00F51FE8" w:rsidRDefault="00F51FE8" w:rsidP="005C223F">
                    <w:pPr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Г</w:t>
                    </w:r>
                    <w:r w:rsidR="000758AC">
                      <w:rPr>
                        <w:sz w:val="20"/>
                      </w:rPr>
                      <w:t>утник І. В</w:t>
                    </w:r>
                    <w:r>
                      <w:rPr>
                        <w:sz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1D73F61" wp14:editId="69A75DD4">
              <wp:simplePos x="0" y="0"/>
              <wp:positionH relativeFrom="column">
                <wp:posOffset>131445</wp:posOffset>
              </wp:positionH>
              <wp:positionV relativeFrom="paragraph">
                <wp:posOffset>9152890</wp:posOffset>
              </wp:positionV>
              <wp:extent cx="808990" cy="164465"/>
              <wp:effectExtent l="0" t="0" r="0" b="0"/>
              <wp:wrapNone/>
              <wp:docPr id="69" name="Text Box 3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899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53349C" w:rsidRDefault="00F51FE8" w:rsidP="005C223F">
                          <w:pPr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Моїк О. І.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D73F61" id="Text Box 332" o:spid="_x0000_s1050" type="#_x0000_t202" style="position:absolute;margin-left:10.35pt;margin-top:720.7pt;width:63.7pt;height:12.9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" filled="f" stroked="f">
              <v:textbox inset="0,0,0,0">
                <w:txbxContent>
                  <w:p w:rsidR="00D627F5" w:rsidRPr="0053349C" w:rsidRDefault="00F51FE8" w:rsidP="005C223F">
                    <w:pPr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Моїк О. І.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4C775F1" wp14:editId="030475EC">
              <wp:simplePos x="0" y="0"/>
              <wp:positionH relativeFrom="column">
                <wp:posOffset>1831975</wp:posOffset>
              </wp:positionH>
              <wp:positionV relativeFrom="paragraph">
                <wp:posOffset>8757285</wp:posOffset>
              </wp:positionV>
              <wp:extent cx="4301490" cy="273050"/>
              <wp:effectExtent l="0" t="0" r="0" b="0"/>
              <wp:wrapNone/>
              <wp:docPr id="68" name="Text Box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0149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D7BF6" w:rsidRDefault="001D7BF6" w:rsidP="001D7BF6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Л</w:t>
                          </w:r>
                          <w:r>
                            <w:t>Р.ПО3.ПІ172.02</w:t>
                          </w:r>
                          <w:r>
                            <w:t>.12</w:t>
                          </w:r>
                        </w:p>
                        <w:p w:rsidR="00D627F5" w:rsidRDefault="00D627F5" w:rsidP="001D7BF6">
                          <w:pPr>
                            <w:tabs>
                              <w:tab w:val="left" w:pos="1843"/>
                            </w:tabs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C775F1" id="Text Box 333" o:spid="_x0000_s1051" type="#_x0000_t202" style="position:absolute;margin-left:144.25pt;margin-top:689.55pt;width:338.7pt;height:21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" filled="f" stroked="f">
              <v:textbox inset="0,0,0,0">
                <w:txbxContent>
                  <w:p w:rsidR="001D7BF6" w:rsidRDefault="001D7BF6" w:rsidP="001D7BF6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Л</w:t>
                    </w:r>
                    <w:r>
                      <w:t>Р.ПО3.ПІ172.02</w:t>
                    </w:r>
                    <w:r>
                      <w:t>.12</w:t>
                    </w:r>
                  </w:p>
                  <w:p w:rsidR="00D627F5" w:rsidRDefault="00D627F5" w:rsidP="001D7BF6">
                    <w:pPr>
                      <w:tabs>
                        <w:tab w:val="left" w:pos="1843"/>
                      </w:tabs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D2C8A44" wp14:editId="10C14101">
              <wp:simplePos x="0" y="0"/>
              <wp:positionH relativeFrom="column">
                <wp:posOffset>4364355</wp:posOffset>
              </wp:positionH>
              <wp:positionV relativeFrom="paragraph">
                <wp:posOffset>9580880</wp:posOffset>
              </wp:positionV>
              <wp:extent cx="1758315" cy="480695"/>
              <wp:effectExtent l="1905" t="0" r="1905" b="0"/>
              <wp:wrapNone/>
              <wp:docPr id="67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58315" cy="480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572264" w:rsidRDefault="00D627F5" w:rsidP="008E06F0">
                          <w:pPr>
                            <w:jc w:val="center"/>
                            <w:rPr>
                              <w:b/>
                              <w:bCs/>
                              <w:sz w:val="36"/>
                            </w:rPr>
                          </w:pPr>
                          <w:r>
                            <w:rPr>
                              <w:b/>
                              <w:bCs/>
                              <w:sz w:val="36"/>
                            </w:rPr>
                            <w:t>ХПК НУ «ЛП»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2C8A44" id="Text Box 198" o:spid="_x0000_s1052" type="#_x0000_t202" style="position:absolute;margin-left:343.65pt;margin-top:754.4pt;width:138.45pt;height:37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" filled="f" stroked="f">
              <v:textbox>
                <w:txbxContent>
                  <w:p w:rsidR="00D627F5" w:rsidRPr="00572264" w:rsidRDefault="00D627F5" w:rsidP="008E06F0">
                    <w:pPr>
                      <w:jc w:val="center"/>
                      <w:rPr>
                        <w:b/>
                        <w:bCs/>
                        <w:sz w:val="36"/>
                      </w:rPr>
                    </w:pPr>
                    <w:r>
                      <w:rPr>
                        <w:b/>
                        <w:bCs/>
                        <w:sz w:val="36"/>
                      </w:rPr>
                      <w:t>ХПК НУ «ЛП»</w:t>
                    </w:r>
                  </w:p>
                </w:txbxContent>
              </v:textbox>
            </v:shape>
          </w:pict>
        </mc:Fallback>
      </mc:AlternateContent>
    </w:r>
    <w:r w:rsidRPr="00574F4B">
      <w:rPr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60E775DD" wp14:editId="2AA18976">
              <wp:simplePos x="0" y="0"/>
              <wp:positionH relativeFrom="column">
                <wp:posOffset>-535305</wp:posOffset>
              </wp:positionH>
              <wp:positionV relativeFrom="paragraph">
                <wp:posOffset>-212725</wp:posOffset>
              </wp:positionV>
              <wp:extent cx="6675755" cy="10244455"/>
              <wp:effectExtent l="0" t="0" r="29845" b="23495"/>
              <wp:wrapNone/>
              <wp:docPr id="24" name="Group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5755" cy="10244455"/>
                        <a:chOff x="1077" y="360"/>
                        <a:chExt cx="10513" cy="16133"/>
                      </a:xfrm>
                    </wpg:grpSpPr>
                    <wpg:grpSp>
                      <wpg:cNvPr id="25" name="Group 1"/>
                      <wpg:cNvGrpSpPr>
                        <a:grpSpLocks/>
                      </wpg:cNvGrpSpPr>
                      <wpg:grpSpPr bwMode="auto">
                        <a:xfrm>
                          <a:off x="1077" y="360"/>
                          <a:ext cx="10513" cy="16133"/>
                          <a:chOff x="1120" y="333"/>
                          <a:chExt cx="10513" cy="16133"/>
                        </a:xfrm>
                      </wpg:grpSpPr>
                      <wps:wsp>
                        <wps:cNvPr id="26" name="Line 2"/>
                        <wps:cNvCnPr>
                          <a:cxnSpLocks noChangeShapeType="1"/>
                        </wps:cNvCnPr>
                        <wps:spPr bwMode="auto">
                          <a:xfrm>
                            <a:off x="1134" y="340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134" y="16443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620" y="335"/>
                            <a:ext cx="0" cy="1613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120" y="333"/>
                            <a:ext cx="0" cy="1613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134" y="14175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145" y="15064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134" y="14742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2098" y="14169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3402" y="14198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4253" y="14198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4820" y="14196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531" y="14175"/>
                            <a:ext cx="0" cy="90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8789" y="15065"/>
                            <a:ext cx="0" cy="137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8789" y="15309"/>
                            <a:ext cx="2828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8789" y="15593"/>
                            <a:ext cx="2828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1134" y="14459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1134" y="15309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134" y="15593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134" y="15876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134" y="16160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9639" y="15064"/>
                            <a:ext cx="0" cy="53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490" y="15064"/>
                            <a:ext cx="0" cy="53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9072" y="15309"/>
                            <a:ext cx="0" cy="28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9356" y="15315"/>
                            <a:ext cx="0" cy="28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4784"/>
                            <a:ext cx="36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Змін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1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1568" y="14784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2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2128" y="14784"/>
                            <a:ext cx="1260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№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 w:rsidRPr="00574F4B">
                                <w:rPr>
                                  <w:sz w:val="16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3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3444" y="14784"/>
                            <a:ext cx="78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4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4284" y="14784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5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092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Розробив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6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344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Перевірив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7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6212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proofErr w:type="spellStart"/>
                              <w:r w:rsidRPr="00574F4B">
                                <w:rPr>
                                  <w:sz w:val="16"/>
                                </w:rPr>
                                <w:t>Затвер</w:t>
                              </w:r>
                              <w:proofErr w:type="spellEnd"/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8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904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proofErr w:type="spellStart"/>
                              <w:r w:rsidRPr="00574F4B">
                                <w:rPr>
                                  <w:sz w:val="16"/>
                                </w:rPr>
                                <w:t>Н.контр</w:t>
                              </w:r>
                              <w:proofErr w:type="spellEnd"/>
                              <w:r w:rsidRPr="00574F4B">
                                <w:rPr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9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8932" y="15092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Літ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60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9800" y="15092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61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0584" y="15092"/>
                            <a:ext cx="952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Аркушів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</wpg:grpSp>
                    <wps:wsp>
                      <wps:cNvPr id="62" name="Text Box 60"/>
                      <wps:cNvSpPr txBox="1">
                        <a:spLocks noChangeArrowheads="1"/>
                      </wps:cNvSpPr>
                      <wps:spPr bwMode="auto">
                        <a:xfrm>
                          <a:off x="4857" y="15122"/>
                          <a:ext cx="3780" cy="12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Pr="00D749FF" w:rsidRDefault="00552808" w:rsidP="00071CC8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proofErr w:type="spellStart"/>
                            <w:r w:rsidRPr="00185FDA">
                              <w:rPr>
                                <w:bCs/>
                                <w:sz w:val="28"/>
                                <w:szCs w:val="28"/>
                              </w:rPr>
                              <w:t>Шейкер</w:t>
                            </w:r>
                            <w:proofErr w:type="spellEnd"/>
                            <w:r w:rsidRPr="00185FDA">
                              <w:rPr>
                                <w:bCs/>
                                <w:sz w:val="28"/>
                                <w:szCs w:val="28"/>
                              </w:rPr>
                              <w:t>-сортування. Р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>еалізація природності поведінки.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  <wps:wsp>
                      <wps:cNvPr id="63" name="Text Box 62"/>
                      <wps:cNvSpPr txBox="1">
                        <a:spLocks noChangeArrowheads="1"/>
                      </wps:cNvSpPr>
                      <wps:spPr bwMode="auto">
                        <a:xfrm>
                          <a:off x="8997" y="15299"/>
                          <a:ext cx="3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Pr="007F3CC0" w:rsidRDefault="00D627F5">
                            <w:pPr>
                              <w:jc w:val="center"/>
                            </w:pPr>
                            <w:r>
                              <w:t>н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4" name="Text Box 63"/>
                      <wps:cNvSpPr txBox="1">
                        <a:spLocks noChangeArrowheads="1"/>
                      </wps:cNvSpPr>
                      <wps:spPr bwMode="auto">
                        <a:xfrm>
                          <a:off x="9897" y="15299"/>
                          <a:ext cx="3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 w:rsidP="008E06F0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5" name="Text Box 64"/>
                      <wps:cNvSpPr txBox="1">
                        <a:spLocks noChangeArrowheads="1"/>
                      </wps:cNvSpPr>
                      <wps:spPr bwMode="auto">
                        <a:xfrm>
                          <a:off x="10797" y="15299"/>
                          <a:ext cx="3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2808" w:rsidRDefault="001D7BF6" w:rsidP="00552808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6" name="Text Box 106"/>
                      <wps:cNvSpPr txBox="1">
                        <a:spLocks noChangeArrowheads="1"/>
                      </wps:cNvSpPr>
                      <wps:spPr bwMode="auto">
                        <a:xfrm>
                          <a:off x="8997" y="15659"/>
                          <a:ext cx="234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pStyle w:val="5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0E775DD" id="Group 107" o:spid="_x0000_s1053" style="position:absolute;margin-left:-42.15pt;margin-top:-16.75pt;width:525.65pt;height:806.65pt;z-index:251655680" coordorigin="1077,360" coordsize="10513,16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">
              <v:group id="Group 1" o:spid="_x0000_s1054" style="position:absolute;left:1077;top:360;width:10513;height:16133" coordorigin="1120,333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line id="Line 2" o:spid="_x0000_s1055" style="position:absolute;visibility:visible;mso-wrap-style:square" from="1134,340" to="11622,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<v:line id="Line 3" o:spid="_x0000_s1056" style="position:absolute;visibility:visible;mso-wrap-style:square" from="1134,16443" to="11622,16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  <v:line id="Line 4" o:spid="_x0000_s1057" style="position:absolute;visibility:visible;mso-wrap-style:square" from="11620,335" to="11620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  <v:line id="Line 5" o:spid="_x0000_s1058" style="position:absolute;visibility:visible;mso-wrap-style:square" from="1120,333" to="11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<v:line id="Line 6" o:spid="_x0000_s1059" style="position:absolute;visibility:visible;mso-wrap-style:square" from="1134,14175" to="11622,14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  <v:line id="Line 7" o:spid="_x0000_s1060" style="position:absolute;visibility:visible;mso-wrap-style:square" from="1145,15064" to="11633,15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  <v:line id="Line 8" o:spid="_x0000_s1061" style="position:absolute;visibility:visible;mso-wrap-style:square" from="1134,14742" to="4819,14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  <v:line id="Line 9" o:spid="_x0000_s1062" style="position:absolute;visibility:visible;mso-wrap-style:square" from="2098,14169" to="2098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  <v:line id="Line 10" o:spid="_x0000_s1063" style="position:absolute;visibility:visible;mso-wrap-style:square" from="3402,14198" to="3402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  <v:line id="Line 11" o:spid="_x0000_s1064" style="position:absolute;visibility:visible;mso-wrap-style:square" from="4253,14198" to="4253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  <v:line id="Line 12" o:spid="_x0000_s1065" style="position:absolute;visibility:visible;mso-wrap-style:square" from="4820,14196" to="48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  <v:line id="Line 13" o:spid="_x0000_s1066" style="position:absolute;visibility:visible;mso-wrap-style:square" from="1531,14175" to="1531,15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  <v:line id="Line 14" o:spid="_x0000_s1067" style="position:absolute;visibility:visible;mso-wrap-style:square" from="8789,15065" to="8789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  <v:line id="Line 15" o:spid="_x0000_s1068" style="position:absolute;visibility:visible;mso-wrap-style:square" from="8789,15309" to="11617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" strokeweight="1.25pt"/>
                <v:line id="Line 16" o:spid="_x0000_s1069" style="position:absolute;visibility:visible;mso-wrap-style:square" from="8789,15593" to="11617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" strokeweight="1.25pt"/>
                <v:line id="Line 17" o:spid="_x0000_s1070" style="position:absolute;visibility:visible;mso-wrap-style:square" from="1134,14459" to="4819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  <v:line id="Line 18" o:spid="_x0000_s1071" style="position:absolute;visibility:visible;mso-wrap-style:square" from="1134,15309" to="4819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K5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EFz8rnEAAAA2wAAAA8A&#10;AAAAAAAAAAAAAAAABwIAAGRycy9kb3ducmV2LnhtbFBLBQYAAAAAAwADALcAAAD4AgAAAAA=&#10;" strokeweight="1pt"/>
                <v:line id="Line 19" o:spid="_x0000_s1072" style="position:absolute;visibility:visible;mso-wrap-style:square" from="1134,15593" to="4819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/>
                <v:line id="Line 20" o:spid="_x0000_s1073" style="position:absolute;visibility:visible;mso-wrap-style:square" from="1134,15876" to="4819,15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/>
                <v:line id="Line 21" o:spid="_x0000_s1074" style="position:absolute;visibility:visible;mso-wrap-style:square" from="1134,16160" to="4819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/>
                <v:line id="Line 22" o:spid="_x0000_s1075" style="position:absolute;visibility:visible;mso-wrap-style:square" from="9639,15064" to="9639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wac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zuD3S/wBcvUEAAD//wMAUEsBAi0AFAAGAAgAAAAhANvh9svuAAAAhQEAABMAAAAAAAAAAAAA&#10;AAAAAAAAAFtDb250ZW50X1R5cGVzXS54bWxQSwECLQAUAAYACAAAACEAWvQsW78AAAAVAQAACwAA&#10;AAAAAAAAAAAAAAAfAQAAX3JlbHMvLnJlbHNQSwECLQAUAAYACAAAACEA/TMGnMMAAADbAAAADwAA&#10;AAAAAAAAAAAAAAAHAgAAZHJzL2Rvd25yZXYueG1sUEsFBgAAAAADAAMAtwAAAPcCAAAAAA==&#10;" strokeweight="1.5pt"/>
                <v:line id="Line 23" o:spid="_x0000_s1076" style="position:absolute;visibility:visible;mso-wrap-style:square" from="10490,15064" to="10490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" strokeweight="1.5pt"/>
                <v:line id="Line 24" o:spid="_x0000_s1077" style="position:absolute;visibility:visible;mso-wrap-style:square" from="9072,15309" to="9072,15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" strokeweight="1.25pt"/>
                <v:line id="Line 25" o:spid="_x0000_s1078" style="position:absolute;visibility:visible;mso-wrap-style:square" from="9356,15315" to="9356,15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" strokeweight="1.25pt"/>
                <v:shape id="Text Box 26" o:spid="_x0000_s1079" type="#_x0000_t202" style="position:absolute;left:1148;top:14784;width:36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Змін</w:t>
                        </w:r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27" o:spid="_x0000_s1080" type="#_x0000_t202" style="position:absolute;left:1568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</w:t>
                        </w:r>
                      </w:p>
                    </w:txbxContent>
                  </v:textbox>
                </v:shape>
                <v:shape id="Text Box 28" o:spid="_x0000_s1081" type="#_x0000_t202" style="position:absolute;left:2128;top:14784;width:1260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№</w:t>
                        </w:r>
                        <w:r>
                          <w:rPr>
                            <w:i/>
                            <w:sz w:val="16"/>
                          </w:rPr>
                          <w:t xml:space="preserve"> </w:t>
                        </w:r>
                        <w:proofErr w:type="spellStart"/>
                        <w:r w:rsidRPr="00574F4B">
                          <w:rPr>
                            <w:sz w:val="16"/>
                          </w:rPr>
                          <w:t>докум</w:t>
                        </w:r>
                        <w:proofErr w:type="spellEnd"/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29" o:spid="_x0000_s1082" type="#_x0000_t202" style="position:absolute;left:3444;top:14784;width:78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Підпис</w:t>
                        </w:r>
                      </w:p>
                    </w:txbxContent>
                  </v:textbox>
                </v:shape>
                <v:shape id="Text Box 30" o:spid="_x0000_s1083" type="#_x0000_t202" style="position:absolute;left:4284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Дата</w:t>
                        </w:r>
                      </w:p>
                    </w:txbxContent>
                  </v:textbox>
                </v:shape>
                <v:shape id="Text Box 31" o:spid="_x0000_s1084" type="#_x0000_t202" style="position:absolute;left:1148;top:1509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Розробив</w:t>
                        </w:r>
                      </w:p>
                    </w:txbxContent>
                  </v:textbox>
                </v:shape>
                <v:shape id="Text Box 32" o:spid="_x0000_s1085" type="#_x0000_t202" style="position:absolute;left:1148;top:1534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Перевірив</w:t>
                        </w:r>
                      </w:p>
                    </w:txbxContent>
                  </v:textbox>
                </v:shape>
                <v:shape id="Text Box 33" o:spid="_x0000_s1086" type="#_x0000_t202" style="position:absolute;left:1148;top:1621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proofErr w:type="spellStart"/>
                        <w:r w:rsidRPr="00574F4B">
                          <w:rPr>
                            <w:sz w:val="16"/>
                          </w:rPr>
                          <w:t>Затвер</w:t>
                        </w:r>
                        <w:proofErr w:type="spellEnd"/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34" o:spid="_x0000_s1087" type="#_x0000_t202" style="position:absolute;left:1148;top:1590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proofErr w:type="spellStart"/>
                        <w:r w:rsidRPr="00574F4B">
                          <w:rPr>
                            <w:sz w:val="16"/>
                          </w:rPr>
                          <w:t>Н.контр</w:t>
                        </w:r>
                        <w:proofErr w:type="spellEnd"/>
                        <w:r w:rsidRPr="00574F4B">
                          <w:rPr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35" o:spid="_x0000_s1088" type="#_x0000_t202" style="position:absolute;left:8932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Літ</w:t>
                        </w:r>
                      </w:p>
                    </w:txbxContent>
                  </v:textbox>
                </v:shape>
                <v:shape id="Text Box 36" o:spid="_x0000_s1089" type="#_x0000_t202" style="position:absolute;left:9800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</w:t>
                        </w:r>
                      </w:p>
                    </w:txbxContent>
                  </v:textbox>
                </v:shape>
                <v:shape id="Text Box 37" o:spid="_x0000_s1090" type="#_x0000_t202" style="position:absolute;left:10584;top:15092;width:952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Аркушів</w:t>
                        </w:r>
                      </w:p>
                    </w:txbxContent>
                  </v:textbox>
                </v:shape>
              </v:group>
              <v:shape id="Text Box 60" o:spid="_x0000_s1091" type="#_x0000_t202" style="position:absolute;left:4857;top:15122;width:3780;height:12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" stroked="f">
                <v:textbox inset=".5mm,.3mm,.5mm,.3mm">
                  <w:txbxContent>
                    <w:p w:rsidR="00D627F5" w:rsidRPr="00D749FF" w:rsidRDefault="00552808" w:rsidP="00071CC8">
                      <w:pPr>
                        <w:jc w:val="center"/>
                        <w:rPr>
                          <w:sz w:val="22"/>
                        </w:rPr>
                      </w:pPr>
                      <w:proofErr w:type="spellStart"/>
                      <w:r w:rsidRPr="00185FDA">
                        <w:rPr>
                          <w:bCs/>
                          <w:sz w:val="28"/>
                          <w:szCs w:val="28"/>
                        </w:rPr>
                        <w:t>Шейкер</w:t>
                      </w:r>
                      <w:proofErr w:type="spellEnd"/>
                      <w:r w:rsidRPr="00185FDA">
                        <w:rPr>
                          <w:bCs/>
                          <w:sz w:val="28"/>
                          <w:szCs w:val="28"/>
                        </w:rPr>
                        <w:t>-сортування. Р</w:t>
                      </w:r>
                      <w:r>
                        <w:rPr>
                          <w:bCs/>
                          <w:sz w:val="28"/>
                          <w:szCs w:val="28"/>
                        </w:rPr>
                        <w:t>еалізація природності поведінки.</w:t>
                      </w:r>
                    </w:p>
                  </w:txbxContent>
                </v:textbox>
              </v:shape>
              <v:shape id="Text Box 62" o:spid="_x0000_s1092" type="#_x0000_t202" style="position:absolute;left:89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<v:textbox inset="0,0,0,0">
                  <w:txbxContent>
                    <w:p w:rsidR="00D627F5" w:rsidRPr="007F3CC0" w:rsidRDefault="00D627F5">
                      <w:pPr>
                        <w:jc w:val="center"/>
                      </w:pPr>
                      <w:r>
                        <w:t>н</w:t>
                      </w:r>
                    </w:p>
                  </w:txbxContent>
                </v:textbox>
              </v:shape>
              <v:shape id="Text Box 63" o:spid="_x0000_s1093" type="#_x0000_t202" style="position:absolute;left:98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<v:textbox inset="0,0,0,0">
                  <w:txbxContent>
                    <w:p w:rsidR="00D627F5" w:rsidRDefault="00D627F5" w:rsidP="008E06F0">
                      <w:r>
                        <w:t>1</w:t>
                      </w:r>
                    </w:p>
                  </w:txbxContent>
                </v:textbox>
              </v:shape>
              <v:shape id="Text Box 64" o:spid="_x0000_s1094" type="#_x0000_t202" style="position:absolute;left:107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<v:textbox inset="0,0,0,0">
                  <w:txbxContent>
                    <w:p w:rsidR="00552808" w:rsidRDefault="001D7BF6" w:rsidP="00552808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shape>
              <v:shape id="Text Box 106" o:spid="_x0000_s1095" type="#_x0000_t202" style="position:absolute;left:8997;top:15659;width:23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rXvwgAAANs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" stroked="f">
                <v:textbox>
                  <w:txbxContent>
                    <w:p w:rsidR="00D627F5" w:rsidRDefault="00D627F5">
                      <w:pPr>
                        <w:pStyle w:val="5"/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6188" w:rsidRPr="00574F4B" w:rsidRDefault="00086188" w:rsidP="00775DF0">
    <w:pPr>
      <w:pStyle w:val="a8"/>
      <w:rPr>
        <w:b/>
      </w:rPr>
    </w:pPr>
    <w:r w:rsidRPr="00574F4B">
      <w:rPr>
        <w:b/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2608" behindDoc="0" locked="0" layoutInCell="1" allowOverlap="1">
              <wp:simplePos x="0" y="0"/>
              <wp:positionH relativeFrom="column">
                <wp:posOffset>-581025</wp:posOffset>
              </wp:positionH>
              <wp:positionV relativeFrom="paragraph">
                <wp:posOffset>-201295</wp:posOffset>
              </wp:positionV>
              <wp:extent cx="6595110" cy="10187305"/>
              <wp:effectExtent l="19050" t="17780" r="15240" b="15240"/>
              <wp:wrapNone/>
              <wp:docPr id="1" name="Group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7" name="Group 174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12" name="Rectangle 175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76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77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78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79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80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81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82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8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84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185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" name="Line 186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187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Line 188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27" name="Text Box 189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Pr="00574F4B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574F4B"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574F4B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28" name="Text Box 190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29" name="Text Box 191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230" name="Text Box 192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231" name="Text Box 193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32" name="Text Box 194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73" o:spid="_x0000_s1097" style="position:absolute;margin-left:-45.75pt;margin-top:-15.85pt;width:519.3pt;height:802.15pt;z-index:251652608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">
              <v:group id="Group 174" o:spid="_x0000_s1098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<v:rect id="Rectangle 175" o:spid="_x0000_s1099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" strokeweight="2.25pt"/>
                <v:line id="Line 176" o:spid="_x0000_s1100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" strokeweight="2.25pt"/>
                <v:line id="Line 177" o:spid="_x0000_s1101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" strokeweight="2.25pt"/>
                <v:line id="Line 178" o:spid="_x0000_s1102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" strokeweight="2.25pt"/>
                <v:line id="Line 179" o:spid="_x0000_s1103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" strokeweight="2.25pt"/>
                <v:line id="Line 180" o:spid="_x0000_s1104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Line 181" o:spid="_x0000_s1105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182" o:spid="_x0000_s1106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Line 183" o:spid="_x0000_s1107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<v:line id="Line 184" o:spid="_x0000_s1108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v:line id="Line 185" o:spid="_x0000_s110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186" o:spid="_x0000_s1110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187" o:spid="_x0000_s1111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" strokeweight="2.25pt"/>
                <v:line id="Line 188" o:spid="_x0000_s1112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9" o:spid="_x0000_s1113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" stroked="f">
                <v:fill opacity="32896f"/>
                <v:textbox inset="0,0,0,0">
                  <w:txbxContent>
                    <w:p w:rsidR="00086188" w:rsidRPr="00574F4B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574F4B">
                        <w:rPr>
                          <w:sz w:val="18"/>
                        </w:rPr>
                        <w:t>Арк</w:t>
                      </w:r>
                      <w:proofErr w:type="spellEnd"/>
                      <w:r w:rsidRPr="00574F4B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190" o:spid="_x0000_s1114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191" o:spid="_x0000_s1115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" stroked="f">
                <v:fill opacity="32896f"/>
                <v:textbox inset=".5mm,0,.5mm,.3mm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192" o:spid="_x0000_s1116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" stroked="f">
                <v:fill opacity="32896f"/>
                <v:textbox inset=".5mm,0,.5mm,.3mm">
                  <w:txbxContent>
                    <w:p w:rsidR="00086188" w:rsidRDefault="00086188" w:rsidP="00775DF0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193" o:spid="_x0000_s1117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194" o:spid="_x0000_s1118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</v:group>
          </w:pict>
        </mc:Fallback>
      </mc:AlternateContent>
    </w:r>
  </w:p>
  <w:p w:rsidR="00086188" w:rsidRPr="00574F4B" w:rsidRDefault="00086188">
    <w:pPr>
      <w:pStyle w:val="a8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D7D0E"/>
    <w:multiLevelType w:val="multilevel"/>
    <w:tmpl w:val="FBFA6254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  <w:i w:val="0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0" w:firstLine="0"/>
      </w:pPr>
      <w:rPr>
        <w:rFonts w:ascii="font406" w:hAnsi="font406"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 w15:restartNumberingAfterBreak="0">
    <w:nsid w:val="03CC4D9D"/>
    <w:multiLevelType w:val="hybridMultilevel"/>
    <w:tmpl w:val="69F445D0"/>
    <w:lvl w:ilvl="0" w:tplc="E02457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4D7915"/>
    <w:multiLevelType w:val="hybridMultilevel"/>
    <w:tmpl w:val="6450B786"/>
    <w:lvl w:ilvl="0" w:tplc="2B6E779E">
      <w:start w:val="5"/>
      <w:numFmt w:val="bullet"/>
      <w:lvlText w:val="–"/>
      <w:lvlJc w:val="left"/>
      <w:pPr>
        <w:tabs>
          <w:tab w:val="num" w:pos="1125"/>
        </w:tabs>
        <w:ind w:left="1125" w:hanging="360"/>
      </w:pPr>
      <w:rPr>
        <w:rFonts w:ascii="Times New Roman" w:eastAsia="Times New Roman" w:hAnsi="Times New Roman" w:cs="Times New Roman" w:hint="default"/>
        <w:b/>
        <w:sz w:val="22"/>
      </w:rPr>
    </w:lvl>
    <w:lvl w:ilvl="1" w:tplc="04190003" w:tentative="1">
      <w:start w:val="1"/>
      <w:numFmt w:val="bullet"/>
      <w:lvlText w:val="o"/>
      <w:lvlJc w:val="left"/>
      <w:pPr>
        <w:tabs>
          <w:tab w:val="num" w:pos="1845"/>
        </w:tabs>
        <w:ind w:left="184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65"/>
        </w:tabs>
        <w:ind w:left="25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85"/>
        </w:tabs>
        <w:ind w:left="32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05"/>
        </w:tabs>
        <w:ind w:left="400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25"/>
        </w:tabs>
        <w:ind w:left="47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45"/>
        </w:tabs>
        <w:ind w:left="54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65"/>
        </w:tabs>
        <w:ind w:left="616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85"/>
        </w:tabs>
        <w:ind w:left="6885" w:hanging="360"/>
      </w:pPr>
      <w:rPr>
        <w:rFonts w:ascii="Wingdings" w:hAnsi="Wingdings" w:hint="default"/>
      </w:rPr>
    </w:lvl>
  </w:abstractNum>
  <w:abstractNum w:abstractNumId="3" w15:restartNumberingAfterBreak="0">
    <w:nsid w:val="15FC200C"/>
    <w:multiLevelType w:val="hybridMultilevel"/>
    <w:tmpl w:val="50B21C0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53B0F"/>
    <w:multiLevelType w:val="hybridMultilevel"/>
    <w:tmpl w:val="68783B8C"/>
    <w:lvl w:ilvl="0" w:tplc="0422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310BE"/>
    <w:multiLevelType w:val="hybridMultilevel"/>
    <w:tmpl w:val="511C326A"/>
    <w:lvl w:ilvl="0" w:tplc="88D0FC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2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55E4D09"/>
    <w:multiLevelType w:val="hybridMultilevel"/>
    <w:tmpl w:val="701C7C30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9CD5FCE"/>
    <w:multiLevelType w:val="hybridMultilevel"/>
    <w:tmpl w:val="1BAE5466"/>
    <w:lvl w:ilvl="0" w:tplc="8700B4F8">
      <w:start w:val="12"/>
      <w:numFmt w:val="decimal"/>
      <w:lvlText w:val="%1."/>
      <w:lvlJc w:val="left"/>
      <w:pPr>
        <w:ind w:left="963" w:hanging="396"/>
      </w:pPr>
      <w:rPr>
        <w:rFonts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6B67916"/>
    <w:multiLevelType w:val="hybridMultilevel"/>
    <w:tmpl w:val="68783B8C"/>
    <w:lvl w:ilvl="0" w:tplc="0422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62532E"/>
    <w:multiLevelType w:val="hybridMultilevel"/>
    <w:tmpl w:val="69F445D0"/>
    <w:lvl w:ilvl="0" w:tplc="0276ABB4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0993D7B"/>
    <w:multiLevelType w:val="hybridMultilevel"/>
    <w:tmpl w:val="C5341038"/>
    <w:lvl w:ilvl="0" w:tplc="0276ABB4">
      <w:numFmt w:val="bullet"/>
      <w:lvlText w:val="–"/>
      <w:lvlJc w:val="left"/>
      <w:pPr>
        <w:tabs>
          <w:tab w:val="num" w:pos="1969"/>
        </w:tabs>
        <w:ind w:left="19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18A63F7"/>
    <w:multiLevelType w:val="hybridMultilevel"/>
    <w:tmpl w:val="A7BA19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6A67309"/>
    <w:multiLevelType w:val="multilevel"/>
    <w:tmpl w:val="D124022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0" w:firstLine="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3" w15:restartNumberingAfterBreak="0">
    <w:nsid w:val="5F2F45D7"/>
    <w:multiLevelType w:val="hybridMultilevel"/>
    <w:tmpl w:val="390E23A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4E57726"/>
    <w:multiLevelType w:val="hybridMultilevel"/>
    <w:tmpl w:val="3D7E672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7C2282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7C126DF"/>
    <w:multiLevelType w:val="singleLevel"/>
    <w:tmpl w:val="D01E907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6" w15:restartNumberingAfterBreak="0">
    <w:nsid w:val="69E00684"/>
    <w:multiLevelType w:val="hybridMultilevel"/>
    <w:tmpl w:val="2EE0CFA2"/>
    <w:lvl w:ilvl="0" w:tplc="98F0D728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4B6275"/>
    <w:multiLevelType w:val="hybridMultilevel"/>
    <w:tmpl w:val="85EE9BF6"/>
    <w:lvl w:ilvl="0" w:tplc="7432336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F385AFE"/>
    <w:multiLevelType w:val="hybridMultilevel"/>
    <w:tmpl w:val="F352580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11"/>
  </w:num>
  <w:num w:numId="3">
    <w:abstractNumId w:val="10"/>
  </w:num>
  <w:num w:numId="4">
    <w:abstractNumId w:val="9"/>
  </w:num>
  <w:num w:numId="5">
    <w:abstractNumId w:val="12"/>
  </w:num>
  <w:num w:numId="6">
    <w:abstractNumId w:val="2"/>
  </w:num>
  <w:num w:numId="7">
    <w:abstractNumId w:val="0"/>
  </w:num>
  <w:num w:numId="8">
    <w:abstractNumId w:val="15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9">
    <w:abstractNumId w:val="4"/>
  </w:num>
  <w:num w:numId="10">
    <w:abstractNumId w:val="8"/>
  </w:num>
  <w:num w:numId="11">
    <w:abstractNumId w:val="7"/>
  </w:num>
  <w:num w:numId="12">
    <w:abstractNumId w:val="5"/>
  </w:num>
  <w:num w:numId="13">
    <w:abstractNumId w:val="17"/>
  </w:num>
  <w:num w:numId="14">
    <w:abstractNumId w:val="16"/>
  </w:num>
  <w:num w:numId="15">
    <w:abstractNumId w:val="3"/>
  </w:num>
  <w:num w:numId="16">
    <w:abstractNumId w:val="5"/>
  </w:num>
  <w:num w:numId="1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BAE"/>
    <w:rsid w:val="000010A8"/>
    <w:rsid w:val="00003BB9"/>
    <w:rsid w:val="00011D35"/>
    <w:rsid w:val="00071CC8"/>
    <w:rsid w:val="000758AC"/>
    <w:rsid w:val="00086188"/>
    <w:rsid w:val="00094777"/>
    <w:rsid w:val="00097D9C"/>
    <w:rsid w:val="000C5859"/>
    <w:rsid w:val="000D2533"/>
    <w:rsid w:val="000E3C21"/>
    <w:rsid w:val="000E6B62"/>
    <w:rsid w:val="00110672"/>
    <w:rsid w:val="0011418D"/>
    <w:rsid w:val="00150E98"/>
    <w:rsid w:val="00177409"/>
    <w:rsid w:val="00185FDA"/>
    <w:rsid w:val="001B47CD"/>
    <w:rsid w:val="001C69BD"/>
    <w:rsid w:val="001D140B"/>
    <w:rsid w:val="001D30A9"/>
    <w:rsid w:val="001D41AE"/>
    <w:rsid w:val="001D589F"/>
    <w:rsid w:val="001D7BF6"/>
    <w:rsid w:val="001E0977"/>
    <w:rsid w:val="00210C97"/>
    <w:rsid w:val="00213D88"/>
    <w:rsid w:val="00222339"/>
    <w:rsid w:val="00235328"/>
    <w:rsid w:val="002365E9"/>
    <w:rsid w:val="00256E91"/>
    <w:rsid w:val="00264516"/>
    <w:rsid w:val="002730B5"/>
    <w:rsid w:val="00274886"/>
    <w:rsid w:val="00280EC9"/>
    <w:rsid w:val="002A46E0"/>
    <w:rsid w:val="002D577D"/>
    <w:rsid w:val="00305B49"/>
    <w:rsid w:val="00312BE9"/>
    <w:rsid w:val="00317C5B"/>
    <w:rsid w:val="0033728D"/>
    <w:rsid w:val="0036387A"/>
    <w:rsid w:val="0037293A"/>
    <w:rsid w:val="00383EB8"/>
    <w:rsid w:val="0038495F"/>
    <w:rsid w:val="00391DE2"/>
    <w:rsid w:val="003C5ED2"/>
    <w:rsid w:val="003F4EB1"/>
    <w:rsid w:val="0042311B"/>
    <w:rsid w:val="004435AB"/>
    <w:rsid w:val="00447748"/>
    <w:rsid w:val="00455D49"/>
    <w:rsid w:val="0046539B"/>
    <w:rsid w:val="0047140F"/>
    <w:rsid w:val="0047283B"/>
    <w:rsid w:val="004742EE"/>
    <w:rsid w:val="004A79A5"/>
    <w:rsid w:val="004B3534"/>
    <w:rsid w:val="004D022A"/>
    <w:rsid w:val="004D194B"/>
    <w:rsid w:val="004E7ABD"/>
    <w:rsid w:val="00500642"/>
    <w:rsid w:val="00530DD1"/>
    <w:rsid w:val="00541D50"/>
    <w:rsid w:val="005522AF"/>
    <w:rsid w:val="00552808"/>
    <w:rsid w:val="00574F4B"/>
    <w:rsid w:val="005C223F"/>
    <w:rsid w:val="006512FE"/>
    <w:rsid w:val="0069092B"/>
    <w:rsid w:val="006A62CE"/>
    <w:rsid w:val="006B19B8"/>
    <w:rsid w:val="006C2D32"/>
    <w:rsid w:val="006D67CF"/>
    <w:rsid w:val="006F0489"/>
    <w:rsid w:val="006F567E"/>
    <w:rsid w:val="00754A49"/>
    <w:rsid w:val="007717F9"/>
    <w:rsid w:val="00775DF0"/>
    <w:rsid w:val="007B79A4"/>
    <w:rsid w:val="007C7AB5"/>
    <w:rsid w:val="007F3CC0"/>
    <w:rsid w:val="007F5DBE"/>
    <w:rsid w:val="00805198"/>
    <w:rsid w:val="008345CD"/>
    <w:rsid w:val="00855E31"/>
    <w:rsid w:val="00861DCC"/>
    <w:rsid w:val="00864334"/>
    <w:rsid w:val="008B4D0A"/>
    <w:rsid w:val="008B5B42"/>
    <w:rsid w:val="008C2ECD"/>
    <w:rsid w:val="008D5B1B"/>
    <w:rsid w:val="008E06F0"/>
    <w:rsid w:val="008E5457"/>
    <w:rsid w:val="008F232C"/>
    <w:rsid w:val="008F2899"/>
    <w:rsid w:val="009058E9"/>
    <w:rsid w:val="0093126A"/>
    <w:rsid w:val="00942BAE"/>
    <w:rsid w:val="0097128A"/>
    <w:rsid w:val="009838F5"/>
    <w:rsid w:val="00983A7C"/>
    <w:rsid w:val="00987B6C"/>
    <w:rsid w:val="00991B40"/>
    <w:rsid w:val="00994782"/>
    <w:rsid w:val="009F2761"/>
    <w:rsid w:val="00A00745"/>
    <w:rsid w:val="00A136A4"/>
    <w:rsid w:val="00A419D9"/>
    <w:rsid w:val="00A66DB1"/>
    <w:rsid w:val="00A77898"/>
    <w:rsid w:val="00AB2462"/>
    <w:rsid w:val="00AD2D12"/>
    <w:rsid w:val="00AD55AC"/>
    <w:rsid w:val="00AE4A52"/>
    <w:rsid w:val="00B25D0F"/>
    <w:rsid w:val="00B41B74"/>
    <w:rsid w:val="00B41C2B"/>
    <w:rsid w:val="00B42EED"/>
    <w:rsid w:val="00B4731F"/>
    <w:rsid w:val="00B50432"/>
    <w:rsid w:val="00B759D8"/>
    <w:rsid w:val="00B76009"/>
    <w:rsid w:val="00B80DE0"/>
    <w:rsid w:val="00BB12AB"/>
    <w:rsid w:val="00BB5F99"/>
    <w:rsid w:val="00BD407C"/>
    <w:rsid w:val="00BE2866"/>
    <w:rsid w:val="00BE6CA2"/>
    <w:rsid w:val="00BF3CD8"/>
    <w:rsid w:val="00C021C3"/>
    <w:rsid w:val="00C04B51"/>
    <w:rsid w:val="00C073A4"/>
    <w:rsid w:val="00C41E48"/>
    <w:rsid w:val="00C57AF4"/>
    <w:rsid w:val="00C66C54"/>
    <w:rsid w:val="00CA15D1"/>
    <w:rsid w:val="00CB3E25"/>
    <w:rsid w:val="00CC537F"/>
    <w:rsid w:val="00CF5C69"/>
    <w:rsid w:val="00CF73C6"/>
    <w:rsid w:val="00D06937"/>
    <w:rsid w:val="00D14F7F"/>
    <w:rsid w:val="00D37B56"/>
    <w:rsid w:val="00D37E5D"/>
    <w:rsid w:val="00D458F3"/>
    <w:rsid w:val="00D627F5"/>
    <w:rsid w:val="00D6637C"/>
    <w:rsid w:val="00D749FF"/>
    <w:rsid w:val="00D76A4E"/>
    <w:rsid w:val="00D92ABA"/>
    <w:rsid w:val="00D932BC"/>
    <w:rsid w:val="00D93F56"/>
    <w:rsid w:val="00DB6F43"/>
    <w:rsid w:val="00E01F37"/>
    <w:rsid w:val="00E0207C"/>
    <w:rsid w:val="00E5527E"/>
    <w:rsid w:val="00E7136B"/>
    <w:rsid w:val="00EA0204"/>
    <w:rsid w:val="00EA5823"/>
    <w:rsid w:val="00F02894"/>
    <w:rsid w:val="00F13EAA"/>
    <w:rsid w:val="00F1747D"/>
    <w:rsid w:val="00F21BF0"/>
    <w:rsid w:val="00F51FE8"/>
    <w:rsid w:val="00F61E15"/>
    <w:rsid w:val="00F718BD"/>
    <w:rsid w:val="00F71CB5"/>
    <w:rsid w:val="00F9070B"/>
    <w:rsid w:val="00FB5E8E"/>
    <w:rsid w:val="00FE51CD"/>
    <w:rsid w:val="00FE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B346C31"/>
  <w15:docId w15:val="{7D715C8D-C347-48F1-85D8-75D7D5D05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7748"/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spacing w:before="240" w:after="60"/>
      <w:ind w:firstLine="567"/>
      <w:jc w:val="both"/>
      <w:outlineLvl w:val="1"/>
    </w:pPr>
    <w:rPr>
      <w:rFonts w:ascii="Arial" w:hAnsi="Arial"/>
      <w:b/>
      <w:i/>
      <w:sz w:val="28"/>
      <w:szCs w:val="20"/>
    </w:rPr>
  </w:style>
  <w:style w:type="paragraph" w:styleId="3">
    <w:name w:val="heading 3"/>
    <w:basedOn w:val="a"/>
    <w:next w:val="a"/>
    <w:qFormat/>
    <w:pPr>
      <w:keepNext/>
      <w:spacing w:before="240" w:after="60"/>
      <w:ind w:firstLine="567"/>
      <w:jc w:val="both"/>
      <w:outlineLvl w:val="2"/>
    </w:pPr>
    <w:rPr>
      <w:rFonts w:ascii="Arial" w:hAnsi="Arial"/>
      <w:sz w:val="28"/>
      <w:szCs w:val="20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28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spacing w:val="112"/>
      <w:sz w:val="60"/>
    </w:rPr>
  </w:style>
  <w:style w:type="paragraph" w:styleId="6">
    <w:name w:val="heading 6"/>
    <w:basedOn w:val="a"/>
    <w:next w:val="a"/>
    <w:qFormat/>
    <w:pPr>
      <w:keepNext/>
      <w:spacing w:line="360" w:lineRule="auto"/>
      <w:jc w:val="both"/>
      <w:outlineLvl w:val="5"/>
    </w:pPr>
    <w:rPr>
      <w:b/>
      <w:bCs/>
      <w:sz w:val="22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  <w:bCs/>
      <w:sz w:val="22"/>
    </w:rPr>
  </w:style>
  <w:style w:type="paragraph" w:styleId="8">
    <w:name w:val="heading 8"/>
    <w:basedOn w:val="a"/>
    <w:next w:val="a"/>
    <w:qFormat/>
    <w:pPr>
      <w:keepNext/>
      <w:outlineLvl w:val="7"/>
    </w:pPr>
    <w:rPr>
      <w:rFonts w:ascii="Garamond" w:hAnsi="Garamond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ступ"/>
    <w:basedOn w:val="a4"/>
    <w:next w:val="a5"/>
    <w:pPr>
      <w:overflowPunct w:val="0"/>
      <w:autoSpaceDE w:val="0"/>
      <w:autoSpaceDN w:val="0"/>
      <w:adjustRightInd w:val="0"/>
      <w:spacing w:before="0" w:after="360"/>
      <w:textAlignment w:val="baseline"/>
      <w:outlineLvl w:val="9"/>
    </w:pPr>
    <w:rPr>
      <w:rFonts w:ascii="Times New Roman" w:hAnsi="Times New Roman" w:cs="Times New Roman"/>
      <w:bCs w:val="0"/>
      <w:spacing w:val="60"/>
      <w:kern w:val="0"/>
      <w:sz w:val="34"/>
      <w:szCs w:val="20"/>
    </w:rPr>
  </w:style>
  <w:style w:type="paragraph" w:customStyle="1" w:styleId="a6">
    <w:name w:val="Раздел"/>
    <w:basedOn w:val="a"/>
    <w:autoRedefine/>
    <w:pPr>
      <w:spacing w:after="240"/>
      <w:ind w:left="2410" w:hanging="2410"/>
    </w:pPr>
    <w:rPr>
      <w:rFonts w:ascii="Garamond" w:hAnsi="Garamond" w:cs="Courier New"/>
      <w:b/>
      <w:bCs/>
      <w:sz w:val="32"/>
      <w:szCs w:val="20"/>
    </w:rPr>
  </w:style>
  <w:style w:type="paragraph" w:customStyle="1" w:styleId="a7">
    <w:name w:val="Праграф"/>
    <w:basedOn w:val="1"/>
    <w:next w:val="a"/>
    <w:autoRedefine/>
    <w:pPr>
      <w:spacing w:after="480"/>
      <w:jc w:val="center"/>
    </w:pPr>
    <w:rPr>
      <w:rFonts w:ascii="Courier New" w:hAnsi="Courier New" w:cs="Courier New"/>
      <w:kern w:val="0"/>
      <w:sz w:val="26"/>
      <w:szCs w:val="20"/>
    </w:rPr>
  </w:style>
  <w:style w:type="paragraph" w:styleId="a4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a5">
    <w:name w:val="А_текст"/>
    <w:basedOn w:val="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8"/>
      <w:szCs w:val="20"/>
    </w:rPr>
  </w:style>
  <w:style w:type="paragraph" w:styleId="a8">
    <w:name w:val="header"/>
    <w:basedOn w:val="a"/>
    <w:pPr>
      <w:tabs>
        <w:tab w:val="center" w:pos="4153"/>
        <w:tab w:val="right" w:pos="8306"/>
      </w:tabs>
    </w:p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</w:pPr>
  </w:style>
  <w:style w:type="paragraph" w:styleId="ab">
    <w:name w:val="Body Text"/>
    <w:basedOn w:val="a"/>
    <w:link w:val="ac"/>
    <w:pPr>
      <w:jc w:val="center"/>
    </w:pPr>
  </w:style>
  <w:style w:type="paragraph" w:styleId="ad">
    <w:name w:val="Balloon Text"/>
    <w:basedOn w:val="a"/>
    <w:link w:val="ae"/>
    <w:rsid w:val="00222339"/>
    <w:rPr>
      <w:rFonts w:ascii="Segoe UI" w:hAnsi="Segoe UI" w:cs="Segoe UI"/>
      <w:sz w:val="18"/>
      <w:szCs w:val="18"/>
    </w:rPr>
  </w:style>
  <w:style w:type="character" w:customStyle="1" w:styleId="ae">
    <w:name w:val="Текст у виносці Знак"/>
    <w:link w:val="ad"/>
    <w:rsid w:val="00222339"/>
    <w:rPr>
      <w:rFonts w:ascii="Segoe UI" w:hAnsi="Segoe UI" w:cs="Segoe UI"/>
      <w:sz w:val="18"/>
      <w:szCs w:val="18"/>
      <w:lang w:eastAsia="ru-RU"/>
    </w:rPr>
  </w:style>
  <w:style w:type="character" w:styleId="af">
    <w:name w:val="Placeholder Text"/>
    <w:basedOn w:val="a0"/>
    <w:uiPriority w:val="99"/>
    <w:semiHidden/>
    <w:rsid w:val="00086188"/>
    <w:rPr>
      <w:color w:val="808080"/>
    </w:rPr>
  </w:style>
  <w:style w:type="character" w:customStyle="1" w:styleId="aa">
    <w:name w:val="Нижній колонтитул Знак"/>
    <w:basedOn w:val="a0"/>
    <w:link w:val="a9"/>
    <w:uiPriority w:val="99"/>
    <w:rsid w:val="006D67CF"/>
    <w:rPr>
      <w:sz w:val="24"/>
      <w:szCs w:val="24"/>
      <w:lang w:eastAsia="ru-RU"/>
    </w:rPr>
  </w:style>
  <w:style w:type="paragraph" w:styleId="af0">
    <w:name w:val="List Paragraph"/>
    <w:basedOn w:val="a"/>
    <w:uiPriority w:val="34"/>
    <w:qFormat/>
    <w:rsid w:val="008F232C"/>
    <w:pPr>
      <w:ind w:left="720"/>
      <w:contextualSpacing/>
    </w:pPr>
  </w:style>
  <w:style w:type="paragraph" w:customStyle="1" w:styleId="M">
    <w:name w:val="?????M"/>
    <w:basedOn w:val="a"/>
    <w:rsid w:val="00861DCC"/>
    <w:pPr>
      <w:overflowPunct w:val="0"/>
      <w:autoSpaceDE w:val="0"/>
      <w:autoSpaceDN w:val="0"/>
      <w:adjustRightInd w:val="0"/>
    </w:pPr>
    <w:rPr>
      <w:sz w:val="20"/>
      <w:szCs w:val="20"/>
      <w:lang w:val="ru-RU" w:eastAsia="en-US"/>
    </w:rPr>
  </w:style>
  <w:style w:type="character" w:customStyle="1" w:styleId="10">
    <w:name w:val="Заголовок 1 Знак"/>
    <w:basedOn w:val="a0"/>
    <w:link w:val="1"/>
    <w:rsid w:val="001E0977"/>
    <w:rPr>
      <w:rFonts w:ascii="Arial" w:hAnsi="Arial" w:cs="Arial"/>
      <w:b/>
      <w:bCs/>
      <w:kern w:val="32"/>
      <w:sz w:val="32"/>
      <w:szCs w:val="32"/>
      <w:lang w:eastAsia="ru-RU"/>
    </w:rPr>
  </w:style>
  <w:style w:type="character" w:customStyle="1" w:styleId="ac">
    <w:name w:val="Основний текст Знак"/>
    <w:basedOn w:val="a0"/>
    <w:link w:val="ab"/>
    <w:rsid w:val="001E0977"/>
    <w:rPr>
      <w:sz w:val="24"/>
      <w:szCs w:val="24"/>
      <w:lang w:eastAsia="ru-RU"/>
    </w:rPr>
  </w:style>
  <w:style w:type="paragraph" w:styleId="af1">
    <w:name w:val="Body Text Indent"/>
    <w:basedOn w:val="a"/>
    <w:link w:val="af2"/>
    <w:semiHidden/>
    <w:unhideWhenUsed/>
    <w:rsid w:val="001E0977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af2">
    <w:name w:val="Основний текст з відступом Знак"/>
    <w:basedOn w:val="a0"/>
    <w:link w:val="af1"/>
    <w:semiHidden/>
    <w:rsid w:val="001E0977"/>
    <w:rPr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95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86;&#1073;&#1084;&#1077;&#1085;&#1082;&#1072;\college\&#1088;&#1072;&#1084;&#1082;&#1080;%20&#1076;&#1083;&#1103;%20&#1083;&#1072;&#1073;\&#1073;&#1077;&#1079;%20&#1087;&#1091;&#1089;&#1090;&#1086;&#1111;%20&#1086;&#1089;&#1090;%20&#1089;&#1090;&#1086;&#1088;&#1110;&#1085;&#1082;&#108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B6877B-CF20-4069-8C9B-82C644462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без пустої ост сторінки.dotx</Template>
  <TotalTime>28</TotalTime>
  <Pages>2</Pages>
  <Words>212</Words>
  <Characters>1213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>Лабораторна робота 9-10</vt:lpstr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Sasha Moik</dc:creator>
  <cp:keywords/>
  <dc:description/>
  <cp:lastModifiedBy>Sasha Moik</cp:lastModifiedBy>
  <cp:revision>8</cp:revision>
  <cp:lastPrinted>2017-09-21T16:49:00Z</cp:lastPrinted>
  <dcterms:created xsi:type="dcterms:W3CDTF">2019-09-10T09:15:00Z</dcterms:created>
  <dcterms:modified xsi:type="dcterms:W3CDTF">2019-09-16T11:16:00Z</dcterms:modified>
</cp:coreProperties>
</file>